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88AB" w14:textId="77777777" w:rsidR="00D6447C" w:rsidRDefault="00DE798C" w:rsidP="00D6447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Федеральное государственное автономное образовательное учреждение</w:t>
      </w:r>
    </w:p>
    <w:p w14:paraId="3AC4F0DF" w14:textId="77777777" w:rsidR="00D6447C" w:rsidRDefault="00D6447C" w:rsidP="00D6447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высшего образования</w:t>
      </w:r>
    </w:p>
    <w:p w14:paraId="3059724E" w14:textId="77777777" w:rsidR="00D6447C" w:rsidRDefault="00D6447C" w:rsidP="00D6447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«Российский университет дружбы народов имени Патриса Лумумбы»</w:t>
      </w:r>
    </w:p>
    <w:p w14:paraId="7282E543" w14:textId="77777777" w:rsidR="00D6447C" w:rsidRPr="00C73C6F" w:rsidRDefault="00D6447C" w:rsidP="003F4D27">
      <w:pPr>
        <w:spacing w:after="28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(РУДН)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2"/>
        <w:gridCol w:w="4703"/>
      </w:tblGrid>
      <w:tr w:rsidR="003F4D27" w:rsidRPr="00D12547" w14:paraId="2E46B000" w14:textId="77777777" w:rsidTr="003F4D27">
        <w:trPr>
          <w:trHeight w:val="2268"/>
        </w:trPr>
        <w:tc>
          <w:tcPr>
            <w:tcW w:w="9345" w:type="dxa"/>
            <w:gridSpan w:val="2"/>
          </w:tcPr>
          <w:p w14:paraId="22A22DC2" w14:textId="77777777" w:rsidR="003F4D27" w:rsidRDefault="003F4D27" w:rsidP="003F4D27">
            <w:pPr>
              <w:pStyle w:val="RIATitle"/>
            </w:pPr>
            <w:r>
              <w:t>{key_ria_title}</w:t>
            </w:r>
          </w:p>
          <w:p w14:paraId="42C22D0A" w14:textId="2F5D6DC6" w:rsidR="003F4D27" w:rsidRDefault="003F4D27" w:rsidP="003F4D27">
            <w:pPr>
              <w:pStyle w:val="RIAType"/>
            </w:pPr>
            <w:r>
              <w:t>{key_ria_type_long}</w:t>
            </w:r>
          </w:p>
        </w:tc>
      </w:tr>
      <w:tr w:rsidR="0099157F" w14:paraId="51E1E945" w14:textId="77777777" w:rsidTr="003F4D27">
        <w:trPr>
          <w:trHeight w:val="7237"/>
        </w:trPr>
        <w:tc>
          <w:tcPr>
            <w:tcW w:w="4642" w:type="dxa"/>
          </w:tcPr>
          <w:p w14:paraId="68DAC1E5" w14:textId="77777777" w:rsidR="0099157F" w:rsidRDefault="0099157F" w:rsidP="00E116B6">
            <w:pPr>
              <w:tabs>
                <w:tab w:val="left" w:pos="0"/>
              </w:tabs>
              <w:ind w:right="567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Авторы:</w:t>
            </w:r>
          </w:p>
        </w:tc>
        <w:tc>
          <w:tcPr>
            <w:tcW w:w="4703" w:type="dxa"/>
          </w:tcPr>
          <w:p w14:paraId="2B4D5C7D" w14:textId="77777777" w:rsidR="00C73C6F" w:rsidRPr="00C73C6F" w:rsidRDefault="00E116B6" w:rsidP="006F43BB">
            <w:pPr>
              <w:tabs>
                <w:tab w:val="left" w:pos="0"/>
              </w:tabs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{key_ria_authors_short}</w:t>
            </w:r>
          </w:p>
        </w:tc>
      </w:tr>
      <w:tr w:rsidR="00C73C6F" w14:paraId="51EF6B1C" w14:textId="77777777" w:rsidTr="003F4D27">
        <w:trPr>
          <w:trHeight w:val="552"/>
        </w:trPr>
        <w:tc>
          <w:tcPr>
            <w:tcW w:w="9345" w:type="dxa"/>
            <w:gridSpan w:val="2"/>
            <w:vAlign w:val="center"/>
          </w:tcPr>
          <w:p w14:paraId="62BEEF4E" w14:textId="77777777" w:rsidR="00C73C6F" w:rsidRDefault="00C73C6F" w:rsidP="00C73C6F">
            <w:pPr>
              <w:tabs>
                <w:tab w:val="left" w:pos="0"/>
              </w:tabs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lang w:val="en-US"/>
              </w:rPr>
              <w:t>{key_ria_year}</w:t>
            </w:r>
          </w:p>
        </w:tc>
      </w:tr>
    </w:tbl>
    <w:p w14:paraId="68ED00F6" w14:textId="77777777" w:rsidR="009F5A65" w:rsidRPr="009F5A65" w:rsidRDefault="0099157F" w:rsidP="009F5A65">
      <w:pPr>
        <w:rPr>
          <w:noProof/>
          <w:lang w:val="en-US" w:eastAsia="en-US"/>
        </w:rPr>
      </w:pPr>
      <w:r>
        <w:rPr>
          <w:b/>
          <w:sz w:val="28"/>
          <w:szCs w:val="28"/>
          <w:lang w:val="en-US"/>
        </w:rPr>
        <w:br w:type="page"/>
      </w:r>
    </w:p>
    <w:p w14:paraId="674ADDDE" w14:textId="77777777" w:rsidR="00E1204F" w:rsidRPr="00C73C6F" w:rsidRDefault="006F43BB" w:rsidP="00EF0B70">
      <w:pPr>
        <w:pStyle w:val="CodeStyle"/>
      </w:pPr>
      <w:r>
        <w:lastRenderedPageBreak/>
        <w:t>{key_ria_code}</w:t>
      </w:r>
    </w:p>
    <w:sectPr w:rsidR="00E1204F" w:rsidRPr="00C73C6F" w:rsidSect="00C40965">
      <w:footerReference w:type="default" r:id="rId10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3E7A1" w14:textId="77777777" w:rsidR="00826165" w:rsidRDefault="00826165" w:rsidP="00E1204F">
      <w:r>
        <w:separator/>
      </w:r>
    </w:p>
  </w:endnote>
  <w:endnote w:type="continuationSeparator" w:id="0">
    <w:p w14:paraId="2F48C5BC" w14:textId="77777777" w:rsidR="00826165" w:rsidRDefault="00826165" w:rsidP="00E1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0714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7066DE" w14:textId="77777777" w:rsidR="00357482" w:rsidRDefault="00357482" w:rsidP="003574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69B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804A0" w14:textId="77777777" w:rsidR="00826165" w:rsidRDefault="00826165" w:rsidP="00E1204F">
      <w:r>
        <w:separator/>
      </w:r>
    </w:p>
  </w:footnote>
  <w:footnote w:type="continuationSeparator" w:id="0">
    <w:p w14:paraId="7E29ED13" w14:textId="77777777" w:rsidR="00826165" w:rsidRDefault="00826165" w:rsidP="00E12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222D4"/>
    <w:multiLevelType w:val="hybridMultilevel"/>
    <w:tmpl w:val="D04EE2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547"/>
    <w:rsid w:val="0002187A"/>
    <w:rsid w:val="000413E9"/>
    <w:rsid w:val="0004670F"/>
    <w:rsid w:val="00066C5B"/>
    <w:rsid w:val="00092715"/>
    <w:rsid w:val="00096D14"/>
    <w:rsid w:val="000E0C96"/>
    <w:rsid w:val="000E38DC"/>
    <w:rsid w:val="000F7A64"/>
    <w:rsid w:val="00160069"/>
    <w:rsid w:val="001759A6"/>
    <w:rsid w:val="00185CE5"/>
    <w:rsid w:val="001C3ED2"/>
    <w:rsid w:val="001D45E1"/>
    <w:rsid w:val="002177F7"/>
    <w:rsid w:val="00261392"/>
    <w:rsid w:val="00276952"/>
    <w:rsid w:val="00281881"/>
    <w:rsid w:val="002F7B46"/>
    <w:rsid w:val="00340896"/>
    <w:rsid w:val="00340B35"/>
    <w:rsid w:val="0035600B"/>
    <w:rsid w:val="003569B7"/>
    <w:rsid w:val="00357482"/>
    <w:rsid w:val="003B747E"/>
    <w:rsid w:val="003C6C1F"/>
    <w:rsid w:val="003F4D27"/>
    <w:rsid w:val="00422B9B"/>
    <w:rsid w:val="004376B0"/>
    <w:rsid w:val="00442A1A"/>
    <w:rsid w:val="00483F82"/>
    <w:rsid w:val="0049016F"/>
    <w:rsid w:val="00500822"/>
    <w:rsid w:val="0051332B"/>
    <w:rsid w:val="00544287"/>
    <w:rsid w:val="005506CB"/>
    <w:rsid w:val="00572F43"/>
    <w:rsid w:val="00585358"/>
    <w:rsid w:val="005A09A2"/>
    <w:rsid w:val="005A7C9E"/>
    <w:rsid w:val="00601999"/>
    <w:rsid w:val="00605906"/>
    <w:rsid w:val="00636A60"/>
    <w:rsid w:val="00651715"/>
    <w:rsid w:val="006734AB"/>
    <w:rsid w:val="006A1209"/>
    <w:rsid w:val="006F0A8A"/>
    <w:rsid w:val="006F3D20"/>
    <w:rsid w:val="006F43BB"/>
    <w:rsid w:val="00732D9B"/>
    <w:rsid w:val="00760E53"/>
    <w:rsid w:val="00764FEB"/>
    <w:rsid w:val="0077203F"/>
    <w:rsid w:val="007975A8"/>
    <w:rsid w:val="007A029A"/>
    <w:rsid w:val="00802B53"/>
    <w:rsid w:val="00820F2F"/>
    <w:rsid w:val="00822D23"/>
    <w:rsid w:val="00826165"/>
    <w:rsid w:val="008471B9"/>
    <w:rsid w:val="008C0A6E"/>
    <w:rsid w:val="008C1D2E"/>
    <w:rsid w:val="008E48F8"/>
    <w:rsid w:val="008E59F0"/>
    <w:rsid w:val="0090277A"/>
    <w:rsid w:val="0099157F"/>
    <w:rsid w:val="009A3EF5"/>
    <w:rsid w:val="009E4EFF"/>
    <w:rsid w:val="009F5A65"/>
    <w:rsid w:val="00A129E7"/>
    <w:rsid w:val="00A24915"/>
    <w:rsid w:val="00A24A71"/>
    <w:rsid w:val="00A420C4"/>
    <w:rsid w:val="00AE072A"/>
    <w:rsid w:val="00AF66A3"/>
    <w:rsid w:val="00B352A8"/>
    <w:rsid w:val="00B54578"/>
    <w:rsid w:val="00B74465"/>
    <w:rsid w:val="00BB6DAF"/>
    <w:rsid w:val="00BC0364"/>
    <w:rsid w:val="00BF2493"/>
    <w:rsid w:val="00C05F17"/>
    <w:rsid w:val="00C12666"/>
    <w:rsid w:val="00C1694B"/>
    <w:rsid w:val="00C40965"/>
    <w:rsid w:val="00C41DE3"/>
    <w:rsid w:val="00C53B44"/>
    <w:rsid w:val="00C665BE"/>
    <w:rsid w:val="00C73C6F"/>
    <w:rsid w:val="00C836F5"/>
    <w:rsid w:val="00CF42A5"/>
    <w:rsid w:val="00D12547"/>
    <w:rsid w:val="00D6447C"/>
    <w:rsid w:val="00D77496"/>
    <w:rsid w:val="00D92779"/>
    <w:rsid w:val="00DE798C"/>
    <w:rsid w:val="00E116B6"/>
    <w:rsid w:val="00E1204F"/>
    <w:rsid w:val="00EC1116"/>
    <w:rsid w:val="00ED3329"/>
    <w:rsid w:val="00EF0B70"/>
    <w:rsid w:val="00F628A3"/>
    <w:rsid w:val="00FA77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58FDD"/>
  <w15:docId w15:val="{42675E8C-17FC-43F9-AAA0-0D062F0C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_int"/>
    <w:qFormat/>
    <w:rsid w:val="00483F82"/>
    <w:pPr>
      <w:contextualSpacing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E48F8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8E48F8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02B5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04F"/>
    <w:rPr>
      <w:rFonts w:ascii="Courier New" w:hAnsi="Courier New" w:cs="Courier New"/>
    </w:rPr>
  </w:style>
  <w:style w:type="paragraph" w:styleId="Header">
    <w:name w:val="header"/>
    <w:basedOn w:val="Normal"/>
    <w:link w:val="HeaderChar"/>
    <w:unhideWhenUsed/>
    <w:rsid w:val="00E1204F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E1204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1204F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04F"/>
    <w:rPr>
      <w:sz w:val="24"/>
      <w:szCs w:val="24"/>
    </w:rPr>
  </w:style>
  <w:style w:type="table" w:styleId="TableGrid">
    <w:name w:val="Table Grid"/>
    <w:basedOn w:val="TableNormal"/>
    <w:rsid w:val="009915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Style">
    <w:name w:val="CodeStyle"/>
    <w:basedOn w:val="Normal"/>
    <w:link w:val="CodeStyleChar"/>
    <w:qFormat/>
    <w:rsid w:val="00EF0B70"/>
    <w:pPr>
      <w:spacing w:before="100" w:beforeAutospacing="1" w:after="100" w:afterAutospacing="1"/>
    </w:pPr>
    <w:rPr>
      <w:rFonts w:ascii="Courier New" w:hAnsi="Courier New" w:cs="Courier New"/>
      <w:sz w:val="28"/>
      <w:szCs w:val="28"/>
      <w:lang w:val="en-US"/>
    </w:rPr>
  </w:style>
  <w:style w:type="character" w:customStyle="1" w:styleId="CodeStyleChar">
    <w:name w:val="CodeStyle Char"/>
    <w:basedOn w:val="DefaultParagraphFont"/>
    <w:link w:val="CodeStyle"/>
    <w:rsid w:val="00EF0B70"/>
    <w:rPr>
      <w:rFonts w:ascii="Courier New" w:hAnsi="Courier New" w:cs="Courier New"/>
      <w:sz w:val="28"/>
      <w:szCs w:val="28"/>
      <w:lang w:val="en-US"/>
    </w:rPr>
  </w:style>
  <w:style w:type="paragraph" w:customStyle="1" w:styleId="RIATitle">
    <w:name w:val="RIA Title"/>
    <w:basedOn w:val="Normal"/>
    <w:link w:val="RIATitleChar"/>
    <w:qFormat/>
    <w:rsid w:val="003F4D27"/>
    <w:pPr>
      <w:tabs>
        <w:tab w:val="center" w:pos="4535"/>
        <w:tab w:val="left" w:pos="5853"/>
      </w:tabs>
      <w:jc w:val="center"/>
    </w:pPr>
    <w:rPr>
      <w:b/>
      <w:bCs/>
      <w:sz w:val="28"/>
      <w:szCs w:val="28"/>
      <w:lang w:val="en-US"/>
    </w:rPr>
  </w:style>
  <w:style w:type="paragraph" w:customStyle="1" w:styleId="RIAType">
    <w:name w:val="RIA Type"/>
    <w:basedOn w:val="Normal"/>
    <w:link w:val="RIATypeChar"/>
    <w:qFormat/>
    <w:rsid w:val="003F4D27"/>
    <w:pPr>
      <w:tabs>
        <w:tab w:val="center" w:pos="4535"/>
        <w:tab w:val="left" w:pos="5853"/>
      </w:tabs>
      <w:jc w:val="center"/>
    </w:pPr>
    <w:rPr>
      <w:b/>
      <w:sz w:val="28"/>
      <w:szCs w:val="28"/>
      <w:lang w:val="en-US"/>
    </w:rPr>
  </w:style>
  <w:style w:type="character" w:customStyle="1" w:styleId="RIATitleChar">
    <w:name w:val="RIA Title Char"/>
    <w:basedOn w:val="DefaultParagraphFont"/>
    <w:link w:val="RIATitle"/>
    <w:rsid w:val="003F4D27"/>
    <w:rPr>
      <w:b/>
      <w:bCs/>
      <w:sz w:val="28"/>
      <w:szCs w:val="28"/>
      <w:lang w:val="en-US"/>
    </w:rPr>
  </w:style>
  <w:style w:type="character" w:customStyle="1" w:styleId="RIATypeChar">
    <w:name w:val="RIA Type Char"/>
    <w:basedOn w:val="DefaultParagraphFont"/>
    <w:link w:val="RIAType"/>
    <w:rsid w:val="003F4D27"/>
    <w:rPr>
      <w:b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BF365F-A538-44C9-9191-0C17292D49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A8EAD0-66BD-45C6-BA5B-C8A09B9707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B1AFE6-AC5B-491C-8BBC-A25130099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b8d5972a-82c4-470c-bc89-9aabe35e9e62.dotx</Template>
  <TotalTime>0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федеральное государственное бюджетное образовательное учреждение</vt:lpstr>
      <vt:lpstr>федеральное государственное бюджетное образовательное учреждение</vt:lpstr>
    </vt:vector>
  </TitlesOfParts>
  <Company>РУДН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учреждение</dc:title>
  <dc:subject/>
  <dc:creator>Zufar Karimov</dc:creator>
  <cp:keywords/>
  <dc:description/>
  <cp:lastModifiedBy>app</cp:lastModifiedBy>
  <cp:revision>2</cp:revision>
  <cp:lastPrinted>2018-11-15T12:09:00Z</cp:lastPrinted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