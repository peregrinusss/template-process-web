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485F2" w14:textId="77777777" w:rsidR="00297A46" w:rsidRDefault="00D6447C" w:rsidP="00D6447C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федеральное государственное автономное образовательное </w:t>
      </w:r>
    </w:p>
    <w:p w14:paraId="2E737832" w14:textId="77777777" w:rsidR="00D6447C" w:rsidRPr="00297A46" w:rsidRDefault="00D6447C" w:rsidP="00D6447C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учреждение высшего образования</w:t>
      </w:r>
    </w:p>
    <w:p w14:paraId="1ED6E37E" w14:textId="7A5131BD" w:rsidR="00D6447C" w:rsidRPr="00297A46" w:rsidRDefault="00D6447C" w:rsidP="00D6447C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«Российский университет дружбы народов имени Патриса Лумумбы»</w:t>
      </w:r>
    </w:p>
    <w:p w14:paraId="34E21DA2" w14:textId="77777777" w:rsidR="00D6447C" w:rsidRPr="003827FA" w:rsidRDefault="00D6447C" w:rsidP="00D6447C">
      <w:pPr>
        <w:jc w:val="center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>(</w:t>
      </w:r>
      <w:r>
        <w:rPr>
          <w:b/>
          <w:sz w:val="22"/>
          <w:szCs w:val="22"/>
        </w:rPr>
        <w:t>РУДН</w:t>
      </w:r>
      <w:r>
        <w:rPr>
          <w:b/>
          <w:sz w:val="22"/>
          <w:szCs w:val="22"/>
          <w:lang w:val="en-US"/>
        </w:rPr>
        <w:t>)</w:t>
      </w:r>
    </w:p>
    <w:p w14:paraId="6197A6EB" w14:textId="77777777" w:rsidR="00D6447C" w:rsidRPr="003827FA" w:rsidRDefault="00D6447C" w:rsidP="00D6447C">
      <w:pPr>
        <w:jc w:val="center"/>
        <w:rPr>
          <w:b/>
          <w:sz w:val="22"/>
          <w:szCs w:val="22"/>
          <w:lang w:val="en-US"/>
        </w:rPr>
      </w:pPr>
    </w:p>
    <w:p w14:paraId="11EB61C3" w14:textId="77777777" w:rsidR="00D6447C" w:rsidRPr="003827FA" w:rsidRDefault="00D6447C" w:rsidP="00D6447C">
      <w:pPr>
        <w:jc w:val="center"/>
        <w:rPr>
          <w:b/>
          <w:sz w:val="22"/>
          <w:szCs w:val="22"/>
          <w:lang w:val="en-US"/>
        </w:rPr>
      </w:pPr>
    </w:p>
    <w:p w14:paraId="0E1227E5" w14:textId="77777777" w:rsidR="00E81E08" w:rsidRPr="004130A1" w:rsidRDefault="00B347F5" w:rsidP="00E81E08">
      <w:pPr>
        <w:tabs>
          <w:tab w:val="center" w:pos="4535"/>
          <w:tab w:val="left" w:pos="5853"/>
        </w:tabs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lang w:val="en-US"/>
        </w:rPr>
        <w:t>{key_ria_title}</w:t>
      </w:r>
    </w:p>
    <w:p w14:paraId="69913C8D" w14:textId="77777777" w:rsidR="00E81E08" w:rsidRPr="004130A1" w:rsidRDefault="00E81E08" w:rsidP="00E81E08">
      <w:pPr>
        <w:tabs>
          <w:tab w:val="center" w:pos="4535"/>
          <w:tab w:val="left" w:pos="5853"/>
        </w:tabs>
        <w:jc w:val="center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 xml:space="preserve"> ({key_ria_type_long})</w:t>
      </w:r>
    </w:p>
    <w:p w14:paraId="03CCEE8E" w14:textId="77777777" w:rsidR="00E81E08" w:rsidRPr="004130A1" w:rsidRDefault="00E81E08" w:rsidP="00E81E08">
      <w:pPr>
        <w:jc w:val="center"/>
        <w:rPr>
          <w:b/>
          <w:sz w:val="22"/>
          <w:szCs w:val="22"/>
          <w:lang w:val="en-US"/>
        </w:rPr>
      </w:pPr>
    </w:p>
    <w:p w14:paraId="67E85E54" w14:textId="77777777" w:rsidR="00E81E08" w:rsidRPr="004130A1" w:rsidRDefault="00E81E08" w:rsidP="00E81E08">
      <w:pPr>
        <w:jc w:val="center"/>
        <w:rPr>
          <w:b/>
          <w:sz w:val="22"/>
          <w:szCs w:val="22"/>
          <w:lang w:val="en-US"/>
        </w:rPr>
      </w:pPr>
    </w:p>
    <w:p w14:paraId="5877A4D1" w14:textId="77777777" w:rsidR="004130A1" w:rsidRPr="004130A1" w:rsidRDefault="004130A1" w:rsidP="00E81E08">
      <w:pPr>
        <w:jc w:val="center"/>
        <w:rPr>
          <w:b/>
          <w:sz w:val="22"/>
          <w:szCs w:val="22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4130A1" w14:paraId="2B83BA84" w14:textId="77777777" w:rsidTr="004130A1">
        <w:tc>
          <w:tcPr>
            <w:tcW w:w="4672" w:type="dxa"/>
          </w:tcPr>
          <w:p w14:paraId="00FAB9C6" w14:textId="77777777" w:rsidR="004130A1" w:rsidRDefault="004130A1" w:rsidP="004130A1">
            <w:pPr>
              <w:ind w:right="51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Авторы:</w:t>
            </w:r>
          </w:p>
        </w:tc>
        <w:tc>
          <w:tcPr>
            <w:tcW w:w="4673" w:type="dxa"/>
          </w:tcPr>
          <w:p w14:paraId="2DB59E39" w14:textId="77777777" w:rsidR="004130A1" w:rsidRPr="004130A1" w:rsidRDefault="004130A1" w:rsidP="00B347F5">
            <w:pPr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{</w:t>
            </w:r>
            <w:r>
              <w:rPr>
                <w:b/>
                <w:bCs/>
                <w:color w:val="000000"/>
                <w:sz w:val="22"/>
                <w:szCs w:val="22"/>
              </w:rPr>
              <w:t>key_ria_authors_short</w:t>
            </w:r>
            <w:r>
              <w:rPr>
                <w:b/>
                <w:sz w:val="22"/>
                <w:szCs w:val="22"/>
                <w:lang w:val="en-US"/>
              </w:rPr>
              <w:t>}</w:t>
            </w:r>
          </w:p>
        </w:tc>
      </w:tr>
    </w:tbl>
    <w:p w14:paraId="779715B5" w14:textId="77777777" w:rsidR="004130A1" w:rsidRDefault="004130A1" w:rsidP="00FF43E7">
      <w:pPr>
        <w:tabs>
          <w:tab w:val="left" w:pos="0"/>
        </w:tabs>
        <w:ind w:left="2832" w:firstLine="854"/>
        <w:rPr>
          <w:b/>
          <w:sz w:val="22"/>
          <w:szCs w:val="22"/>
        </w:rPr>
      </w:pPr>
    </w:p>
    <w:p w14:paraId="7A28A857" w14:textId="77777777" w:rsidR="004130A1" w:rsidRDefault="004130A1" w:rsidP="00FF43E7">
      <w:pPr>
        <w:tabs>
          <w:tab w:val="left" w:pos="0"/>
        </w:tabs>
        <w:ind w:left="2832" w:firstLine="854"/>
        <w:rPr>
          <w:b/>
          <w:sz w:val="22"/>
          <w:szCs w:val="22"/>
        </w:rPr>
      </w:pPr>
    </w:p>
    <w:p w14:paraId="04CF0347" w14:textId="77777777" w:rsidR="004130A1" w:rsidRDefault="004130A1" w:rsidP="00FF43E7">
      <w:pPr>
        <w:tabs>
          <w:tab w:val="left" w:pos="0"/>
        </w:tabs>
        <w:ind w:left="2832" w:firstLine="854"/>
        <w:rPr>
          <w:b/>
          <w:sz w:val="22"/>
          <w:szCs w:val="22"/>
        </w:rPr>
      </w:pPr>
    </w:p>
    <w:p w14:paraId="14BD5D0A" w14:textId="77777777" w:rsidR="00FF43E7" w:rsidRPr="004130A1" w:rsidRDefault="004130A1" w:rsidP="00FF43E7">
      <w:pPr>
        <w:tabs>
          <w:tab w:val="left" w:pos="0"/>
        </w:tabs>
        <w:ind w:left="2832" w:firstLine="854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>{key_ria_year}</w:t>
      </w:r>
    </w:p>
    <w:sectPr w:rsidR="00FF43E7" w:rsidRPr="004130A1" w:rsidSect="000D4F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9222D4"/>
    <w:multiLevelType w:val="hybridMultilevel"/>
    <w:tmpl w:val="D04EE2D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FA"/>
    <w:rsid w:val="0002187A"/>
    <w:rsid w:val="0004670F"/>
    <w:rsid w:val="00066C5B"/>
    <w:rsid w:val="000D4F4C"/>
    <w:rsid w:val="000E0C96"/>
    <w:rsid w:val="000E38DC"/>
    <w:rsid w:val="001C3ED2"/>
    <w:rsid w:val="002177F7"/>
    <w:rsid w:val="00261392"/>
    <w:rsid w:val="00276952"/>
    <w:rsid w:val="00281881"/>
    <w:rsid w:val="00297A46"/>
    <w:rsid w:val="002C7E36"/>
    <w:rsid w:val="002F7B46"/>
    <w:rsid w:val="00304E8D"/>
    <w:rsid w:val="0035600B"/>
    <w:rsid w:val="003827FA"/>
    <w:rsid w:val="003A2786"/>
    <w:rsid w:val="004130A1"/>
    <w:rsid w:val="00422B9B"/>
    <w:rsid w:val="0049016F"/>
    <w:rsid w:val="0051332B"/>
    <w:rsid w:val="005506CB"/>
    <w:rsid w:val="00572F43"/>
    <w:rsid w:val="005A09A2"/>
    <w:rsid w:val="00601999"/>
    <w:rsid w:val="00605906"/>
    <w:rsid w:val="006734AB"/>
    <w:rsid w:val="00760E53"/>
    <w:rsid w:val="00764FEB"/>
    <w:rsid w:val="007975A8"/>
    <w:rsid w:val="008C0A6E"/>
    <w:rsid w:val="008C1D2E"/>
    <w:rsid w:val="008E48F8"/>
    <w:rsid w:val="008E59F0"/>
    <w:rsid w:val="009B761B"/>
    <w:rsid w:val="009E4EFF"/>
    <w:rsid w:val="00A13170"/>
    <w:rsid w:val="00A24915"/>
    <w:rsid w:val="00AE072A"/>
    <w:rsid w:val="00B347F5"/>
    <w:rsid w:val="00B54578"/>
    <w:rsid w:val="00BC0364"/>
    <w:rsid w:val="00C12666"/>
    <w:rsid w:val="00CF42A5"/>
    <w:rsid w:val="00D6447C"/>
    <w:rsid w:val="00D92779"/>
    <w:rsid w:val="00E81E08"/>
    <w:rsid w:val="00EC1116"/>
    <w:rsid w:val="00ED3329"/>
    <w:rsid w:val="00EE021E"/>
    <w:rsid w:val="00F304F0"/>
    <w:rsid w:val="00FA77B6"/>
    <w:rsid w:val="00FF43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0EF33"/>
  <w15:docId w15:val="{353DBDF9-B6CD-401C-A044-B2C33469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447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E48F8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rsid w:val="008E48F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4130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4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7DA732502B6C147A48D6346117A915D" ma:contentTypeVersion="0" ma:contentTypeDescription="Создание документа." ma:contentTypeScope="" ma:versionID="37197a3fad1e2f3f5aea6ca0a8039e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0ab2cca16a67b228b13b199201e93d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41CC91-DC3C-42F9-91AB-DCFD937EA3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353450-CE09-461E-A7FA-96686E9737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AFE778-3771-4951-9D48-5D927B3AAC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2647138e-4599-47cf-a029-df226ee3f706.dotx</Template>
  <TotalTime>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федеральное государственное бюджетное образовательное учреждение</vt:lpstr>
      <vt:lpstr>федеральное государственное бюджетное образовательное учреждение</vt:lpstr>
    </vt:vector>
  </TitlesOfParts>
  <Company>РУДН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государственное бюджетное образовательное учреждение</dc:title>
  <dc:subject/>
  <dc:creator>Zufar Karimov</dc:creator>
  <cp:keywords/>
  <dc:description/>
  <cp:lastModifiedBy>app</cp:lastModifiedBy>
  <cp:revision>2</cp:revision>
  <cp:lastPrinted>2017-12-07T08:40:00Z</cp:lastPrinted>
  <dcterms:created xsi:type="dcterms:W3CDTF">2026-10-01T00:06:00Z</dcterms:created>
  <dcterms:modified xsi:type="dcterms:W3CDTF">2026-10-01T00:06:00Z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0x01010027DA732502B6C147A48D6346117A915D</vt:lpwstr>
  </property>
</Properties>
</file>