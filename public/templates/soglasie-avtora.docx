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896"/>
        <w:gridCol w:w="5449"/>
      </w:tblGrid>
      <w:tr w:rsidR="008A56D2" w:rsidRPr="005E5DED" w14:paraId="6E4E2086" w14:textId="77777777"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E079" w14:textId="77777777" w:rsidR="008A56D2" w:rsidRPr="005E5DED" w:rsidRDefault="008A56D2" w:rsidP="0034307C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bookmarkStart w:id="0" w:name="bookmark0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Дата поступления</w:t>
            </w:r>
            <w:bookmarkEnd w:id="0"/>
          </w:p>
          <w:p w14:paraId="6E672F23" w14:textId="77777777" w:rsidR="008A56D2" w:rsidRPr="005E5DED" w:rsidRDefault="008A56D2" w:rsidP="0034307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</w:p>
          <w:p w14:paraId="07883FDD" w14:textId="77777777" w:rsidR="008A56D2" w:rsidRPr="005E5DED" w:rsidRDefault="008A56D2" w:rsidP="0034307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</w:p>
          <w:p w14:paraId="1106B55D" w14:textId="77777777" w:rsidR="008A56D2" w:rsidRPr="005E5DED" w:rsidRDefault="008A56D2" w:rsidP="0034307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(заполняется Федеральной службой по интеллектуальной собственности)</w:t>
            </w:r>
          </w:p>
        </w:tc>
        <w:tc>
          <w:tcPr>
            <w:tcW w:w="5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6D7A" w14:textId="77777777" w:rsidR="008A56D2" w:rsidRPr="005E5DED" w:rsidRDefault="008A56D2" w:rsidP="003430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 Федеральную службу</w:t>
            </w:r>
          </w:p>
          <w:p w14:paraId="463CC01B" w14:textId="77777777" w:rsidR="008A56D2" w:rsidRPr="005E5DED" w:rsidRDefault="008A56D2" w:rsidP="003430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 интеллектуальной собственности</w:t>
            </w:r>
          </w:p>
          <w:p w14:paraId="23A29D08" w14:textId="77777777" w:rsidR="008A56D2" w:rsidRPr="005E5DED" w:rsidRDefault="008A56D2" w:rsidP="003430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Бережковская наб., д. 30, корп. 1,</w:t>
            </w:r>
          </w:p>
          <w:p w14:paraId="306F11DA" w14:textId="77777777" w:rsidR="008A56D2" w:rsidRPr="005E5DED" w:rsidRDefault="008A56D2" w:rsidP="003430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г. Москва, Г-59, ГСП-3, 125993,</w:t>
            </w:r>
          </w:p>
          <w:p w14:paraId="300C98C9" w14:textId="77777777" w:rsidR="008A56D2" w:rsidRPr="005E5DED" w:rsidRDefault="008A56D2" w:rsidP="003430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Российская Федерация</w:t>
            </w:r>
          </w:p>
        </w:tc>
      </w:tr>
      <w:tr w:rsidR="008A56D2" w:rsidRPr="005E5DED" w14:paraId="03792973" w14:textId="77777777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95C9" w14:textId="77777777" w:rsidR="008A56D2" w:rsidRPr="005E5DED" w:rsidRDefault="008A56D2" w:rsidP="003430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автора на указание сведений об авторе, указанных в заявлении</w:t>
            </w:r>
          </w:p>
        </w:tc>
      </w:tr>
      <w:tr w:rsidR="008A56D2" w:rsidRPr="005E5DED" w14:paraId="27D16EDC" w14:textId="77777777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C3B1" w14:textId="77777777" w:rsidR="008A56D2" w:rsidRPr="005617FA" w:rsidRDefault="008A56D2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Заявка № _____________________________________________________________________________</w:t>
            </w:r>
          </w:p>
          <w:p w14:paraId="285B4FDE" w14:textId="77777777" w:rsidR="008A56D2" w:rsidRPr="005617FA" w:rsidRDefault="008A56D2" w:rsidP="003430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(указывается при наличии регистрационного номера заявки)</w:t>
            </w:r>
          </w:p>
          <w:p w14:paraId="5213C712" w14:textId="77777777" w:rsidR="00B43B8D" w:rsidRDefault="008A56D2" w:rsidP="005617FA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На государственную регистрацию: {key_ria_type_x_pr} Программы для ЭВМ {key_ria_type_x_bd59} Базы данных, государственная регистрация которой осуществляется в соответствии с пунктом 4 статьи 1259 Кодекса {key_ria_type_x_bd34} Базы данных, государственная регистрация которой осуществляется в соответствии с пунктом 3 статьи 1334 Кодекса 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(Отметить знаком «X» вид результата интеллектуальной деятельности)</w:t>
            </w:r>
          </w:p>
          <w:p w14:paraId="5BC8EC0F" w14:textId="77777777" w:rsidR="008A56D2" w:rsidRPr="00B43B8D" w:rsidRDefault="00A87B10" w:rsidP="005617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Название: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 {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ria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title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}</w:t>
            </w:r>
          </w:p>
          <w:p w14:paraId="4614D237" w14:textId="77777777" w:rsidR="008A56D2" w:rsidRPr="005617FA" w:rsidRDefault="008A56D2" w:rsidP="0034307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(указывается в соответствии с графой 1 заявления о государственной регистрации программы для ЭВМ или базы данных)</w:t>
            </w:r>
          </w:p>
        </w:tc>
      </w:tr>
      <w:tr w:rsidR="008A56D2" w:rsidRPr="005E5DED" w14:paraId="13348C1C" w14:textId="77777777">
        <w:trPr>
          <w:trHeight w:val="470"/>
        </w:trPr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6B076" w14:textId="77777777" w:rsidR="008A56D2" w:rsidRPr="005617FA" w:rsidRDefault="008A56D2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Правообладатель (и) (Заявитель)(и)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(указываются фамилия, имя, отчество (последнее - при наличии), место жительства физического лица, наименование, место нахождения, основной государственный регистрационный номер (ОГРН) и идентификационный номер налогоплательщика (ИНН) юридического лица)</w:t>
            </w:r>
          </w:p>
          <w:p w14:paraId="37FC5DBC" w14:textId="77777777" w:rsidR="008A56D2" w:rsidRPr="005617FA" w:rsidRDefault="008A56D2" w:rsidP="0034307C">
            <w:pPr>
              <w:spacing w:after="0" w:line="240" w:lineRule="auto"/>
              <w:jc w:val="both"/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  <w:t xml:space="preserve">федеральное государственное автономное образовательное учреждение высшего образования «Российский университет дружбы народов имени Патриса Лумумбы» (РУДН)</w:t>
            </w:r>
          </w:p>
          <w:p w14:paraId="67A4B7FB" w14:textId="77777777" w:rsidR="008A56D2" w:rsidRPr="005617FA" w:rsidRDefault="008A56D2" w:rsidP="0034307C">
            <w:pPr>
              <w:spacing w:after="0" w:line="240" w:lineRule="auto"/>
              <w:jc w:val="both"/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  <w:t>Россия, 117198, Москва, ул. Миклухо-Маклая, д. 6</w:t>
            </w:r>
          </w:p>
          <w:p w14:paraId="35330B59" w14:textId="77777777" w:rsidR="008A56D2" w:rsidRPr="005617FA" w:rsidRDefault="008A56D2" w:rsidP="0034307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ОГРН: 1027739189323</w:t>
            </w:r>
          </w:p>
          <w:p w14:paraId="02473625" w14:textId="77777777" w:rsidR="008A56D2" w:rsidRPr="005617FA" w:rsidRDefault="008A56D2" w:rsidP="0034307C">
            <w:pPr>
              <w:spacing w:after="0" w:line="240" w:lineRule="auto"/>
              <w:jc w:val="both"/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ИНН: 7728073720</w:t>
            </w:r>
          </w:p>
          <w:p w14:paraId="00F4D0A2" w14:textId="77777777" w:rsidR="008A56D2" w:rsidRPr="005617FA" w:rsidRDefault="008A56D2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Подтверждаю согласие на указание обо мне, как авторе, следующих сведений в графе 7А заявления</w:t>
            </w:r>
          </w:p>
          <w:p w14:paraId="4AF48A41" w14:textId="77777777" w:rsidR="008A56D2" w:rsidRDefault="008A56D2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 государственную регистрацию данной программы для ЭВМ или базы данных.</w:t>
            </w:r>
          </w:p>
          <w:p w14:paraId="2268C151" w14:textId="77777777" w:rsidR="00B645DF" w:rsidRPr="005617FA" w:rsidRDefault="00B645DF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27CD01C4" w14:textId="77777777" w:rsidR="008A56D2" w:rsidRPr="005617FA" w:rsidRDefault="008A56D2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7А. СВЕДЕНИЯ ОБ АВТОРЕ:</w:t>
            </w:r>
          </w:p>
          <w:p w14:paraId="7EC97EA9" w14:textId="77777777" w:rsidR="008A56D2" w:rsidRPr="005617FA" w:rsidRDefault="008A56D2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Фамилия имя отчество: </w:t>
            </w:r>
            <w:r>
              <w:rPr>
                <w:rFonts w:ascii="Times New Roman" w:hAnsi="Times New Roman"/>
                <w:b/>
                <w:szCs w:val="20"/>
              </w:rPr>
              <w:t>{key_ria_authorX_fullname_long}</w:t>
            </w:r>
          </w:p>
          <w:p w14:paraId="130D1E05" w14:textId="77777777" w:rsidR="00B43B8D" w:rsidRDefault="008A56D2" w:rsidP="00B645DF">
            <w:pPr>
              <w:spacing w:after="0" w:line="240" w:lineRule="auto"/>
              <w:contextualSpacing/>
              <w:rPr>
                <w:rFonts w:ascii="Times New Roman" w:hAnsi="Times New Roman"/>
                <w:szCs w:val="20"/>
                <w:u w:val="singl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Дата рождения: число: </w:t>
            </w:r>
            <w:r>
              <w:rPr>
                <w:rFonts w:ascii="Times New Roman" w:hAnsi="Times New Roman"/>
                <w:b/>
                <w:szCs w:val="20"/>
                <w:u w:val="single"/>
              </w:rPr>
              <w:t>{</w:t>
            </w:r>
            <w:r>
              <w:rPr>
                <w:rFonts w:ascii="Times New Roman" w:hAnsi="Times New Roman"/>
                <w:b/>
                <w:szCs w:val="20"/>
                <w:u w:val="single"/>
                <w:lang w:val="en-US"/>
              </w:rPr>
              <w:t>key</w:t>
            </w:r>
            <w:r>
              <w:rPr>
                <w:rFonts w:ascii="Times New Roman" w:hAnsi="Times New Roman"/>
                <w:b/>
                <w:szCs w:val="20"/>
                <w:u w:val="single"/>
              </w:rPr>
              <w:t>_</w:t>
            </w:r>
            <w:r>
              <w:rPr>
                <w:rFonts w:ascii="Times New Roman" w:hAnsi="Times New Roman"/>
                <w:b/>
                <w:szCs w:val="20"/>
                <w:u w:val="single"/>
                <w:lang w:val="en-US"/>
              </w:rPr>
              <w:t>ria</w:t>
            </w:r>
            <w:r>
              <w:rPr>
                <w:rFonts w:ascii="Times New Roman" w:hAnsi="Times New Roman"/>
                <w:b/>
                <w:szCs w:val="20"/>
                <w:u w:val="single"/>
              </w:rPr>
              <w:t>_</w:t>
            </w:r>
            <w:r>
              <w:rPr>
                <w:rFonts w:ascii="Times New Roman" w:hAnsi="Times New Roman"/>
                <w:b/>
                <w:szCs w:val="20"/>
                <w:u w:val="single"/>
                <w:lang w:val="en-US"/>
              </w:rPr>
              <w:t>authorX</w:t>
            </w:r>
            <w:r>
              <w:rPr>
                <w:rFonts w:ascii="Times New Roman" w:hAnsi="Times New Roman"/>
                <w:b/>
                <w:szCs w:val="20"/>
                <w:u w:val="single"/>
              </w:rPr>
              <w:t>_</w:t>
            </w:r>
            <w:r>
              <w:rPr>
                <w:rFonts w:ascii="Times New Roman" w:hAnsi="Times New Roman"/>
                <w:b/>
                <w:szCs w:val="20"/>
                <w:u w:val="single"/>
                <w:lang w:val="en-US"/>
              </w:rPr>
              <w:t>dob</w:t>
            </w:r>
            <w:r>
              <w:rPr>
                <w:rFonts w:ascii="Times New Roman" w:hAnsi="Times New Roman"/>
                <w:b/>
                <w:szCs w:val="20"/>
                <w:u w:val="single"/>
              </w:rPr>
              <w:t>_</w:t>
            </w:r>
            <w:r>
              <w:rPr>
                <w:rFonts w:ascii="Times New Roman" w:hAnsi="Times New Roman"/>
                <w:b/>
                <w:szCs w:val="20"/>
                <w:u w:val="single"/>
                <w:lang w:val="en-US"/>
              </w:rPr>
              <w:t>day</w:t>
            </w:r>
            <w:r>
              <w:rPr>
                <w:rFonts w:ascii="Times New Roman" w:hAnsi="Times New Roman"/>
                <w:b/>
                <w:szCs w:val="20"/>
                <w:u w:val="single"/>
              </w:rPr>
              <w:t>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месяц: </w:t>
            </w:r>
            <w:r>
              <w:rPr>
                <w:rFonts w:ascii="Times New Roman" w:hAnsi="Times New Roman"/>
                <w:b/>
                <w:szCs w:val="20"/>
                <w:u w:val="single"/>
              </w:rPr>
              <w:t>{key_ria_authorX_dob_month}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год:  </w:t>
            </w:r>
            <w:r>
              <w:rPr>
                <w:rFonts w:ascii="Times New Roman" w:hAnsi="Times New Roman"/>
                <w:b/>
                <w:szCs w:val="20"/>
                <w:u w:val="single"/>
              </w:rPr>
              <w:t>{key_ria_authorX_dob_year}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Гражданство: </w:t>
            </w:r>
            <w:r>
              <w:rPr>
                <w:rFonts w:ascii="Times New Roman" w:hAnsi="Times New Roman"/>
                <w:szCs w:val="20"/>
                <w:u w:val="single"/>
              </w:rPr>
              <w:t>{key_ria_authorX_citizenship}</w:t>
            </w:r>
          </w:p>
          <w:p w14:paraId="79456CC5" w14:textId="77777777" w:rsidR="008A56D2" w:rsidRPr="005617FA" w:rsidRDefault="00B645DF" w:rsidP="00B645DF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u w:val="single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</w:t>
            </w:r>
          </w:p>
          <w:p w14:paraId="776AC24A" w14:textId="77777777" w:rsidR="008A56D2" w:rsidRPr="005617FA" w:rsidRDefault="008A56D2" w:rsidP="00B645DF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  <w:p w14:paraId="55AC937B" w14:textId="77777777" w:rsidR="008A56D2" w:rsidRPr="005617FA" w:rsidRDefault="008A56D2" w:rsidP="00B645DF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Место постоянного жительства, включая указание страны:</w:t>
            </w:r>
          </w:p>
          <w:p w14:paraId="58A2C699" w14:textId="77777777" w:rsidR="00E82F95" w:rsidRPr="0052412E" w:rsidRDefault="0052412E" w:rsidP="0034307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lang w:eastAsia="ru-RU"/>
              </w:rPr>
              <w:t>{key_ria_authorX_address}</w:t>
            </w:r>
          </w:p>
          <w:p w14:paraId="77A9D184" w14:textId="77777777" w:rsidR="008A56D2" w:rsidRPr="005617FA" w:rsidRDefault="008A56D2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8D7B169" w14:textId="77777777" w:rsidR="00AF473C" w:rsidRPr="0052412E" w:rsidRDefault="0052412E" w:rsidP="00AF473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lang w:eastAsia="ru-RU"/>
              </w:rPr>
              <w:t>{key_ria_authorX_contribution}</w:t>
            </w:r>
          </w:p>
          <w:p w14:paraId="15BDD7BF" w14:textId="77777777" w:rsidR="008A56D2" w:rsidRPr="005617FA" w:rsidRDefault="008A56D2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При публикации сведений о государственной регистрации программы для ЭВМ или базы данных автор просит: (отметить [X])</w:t>
            </w:r>
          </w:p>
          <w:p w14:paraId="2F0A829E" w14:textId="77777777" w:rsidR="008A56D2" w:rsidRPr="005617FA" w:rsidRDefault="008A56D2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упоминать его под своим именем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не упоминать его (анонимно)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4141C522" w14:textId="77777777" w:rsidR="008A56D2" w:rsidRPr="005617FA" w:rsidRDefault="008A56D2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упоминать его под псевдонимом</w:t>
            </w:r>
            <w:r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</w:tr>
      <w:tr w:rsidR="008A56D2" w:rsidRPr="005E5DED" w14:paraId="1A603D9D" w14:textId="77777777">
        <w:trPr>
          <w:trHeight w:val="786"/>
        </w:trPr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D115" w14:textId="77777777" w:rsidR="008A56D2" w:rsidRPr="00B43B8D" w:rsidRDefault="008A56D2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Подпись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автора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:</w:t>
            </w:r>
          </w:p>
          <w:p w14:paraId="4834F456" w14:textId="77777777" w:rsidR="008A56D2" w:rsidRPr="00F17937" w:rsidRDefault="00E82F95" w:rsidP="00F17937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____________________/</w:t>
            </w:r>
            <w:r>
              <w:rPr>
                <w:rFonts w:ascii="Times New Roman" w:hAnsi="Times New Roman"/>
                <w:b/>
                <w:bCs/>
                <w:i/>
                <w:lang w:val="en-US" w:eastAsia="ru-RU"/>
              </w:rPr>
              <w:t xml:space="preserve"> {key_ria_authorX_fullname_short}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/</w:t>
            </w:r>
          </w:p>
          <w:p w14:paraId="328E5BB0" w14:textId="77777777" w:rsidR="008A56D2" w:rsidRPr="005E5DED" w:rsidRDefault="008A56D2" w:rsidP="0034307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(подпись должна быть расшифрована)</w:t>
            </w:r>
          </w:p>
        </w:tc>
      </w:tr>
      <w:tr w:rsidR="008A56D2" w:rsidRPr="005E5DED" w14:paraId="3AB0BC68" w14:textId="77777777">
        <w:trPr>
          <w:trHeight w:val="2076"/>
        </w:trPr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7F3B" w14:textId="77777777" w:rsidR="008A56D2" w:rsidRPr="00B645DF" w:rsidRDefault="008A56D2" w:rsidP="00B645D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Подпись(и) правообладателя(ей) или его (их) представителя(ей)</w:t>
            </w:r>
          </w:p>
          <w:p w14:paraId="21A5FA6A" w14:textId="24BA5567" w:rsidR="005617FA" w:rsidRPr="00D9019D" w:rsidRDefault="005617FA" w:rsidP="005617FA">
            <w:pPr>
              <w:spacing w:before="60" w:after="0" w:line="240" w:lineRule="auto"/>
              <w:ind w:right="36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Первый проректор – проректор по научной работе                         {</w:t>
            </w:r>
            <w:r>
              <w:rPr>
                <w:rFonts w:ascii="Times New Roman" w:hAnsi="Times New Roman"/>
                <w:b/>
                <w:bCs/>
                <w:lang w:val="en-US"/>
              </w:rPr>
              <w:t>key</w:t>
            </w:r>
            <w:r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  <w:lang w:val="en-US"/>
              </w:rPr>
              <w:t>ria</w:t>
            </w:r>
            <w:r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  <w:lang w:val="en-US"/>
              </w:rPr>
              <w:t>rector</w:t>
            </w:r>
            <w:r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  <w:lang w:val="en-US"/>
              </w:rPr>
              <w:t>fullname</w:t>
            </w:r>
            <w:r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  <w:lang w:val="en-US"/>
              </w:rPr>
              <w:t>short</w:t>
            </w:r>
            <w:r>
              <w:rPr>
                <w:rFonts w:ascii="Times New Roman" w:hAnsi="Times New Roman"/>
                <w:b/>
                <w:bCs/>
              </w:rPr>
              <w:t xml:space="preserve">}                                                            </w:t>
            </w:r>
          </w:p>
          <w:p w14:paraId="77847146" w14:textId="77777777" w:rsidR="008A56D2" w:rsidRPr="00B43B8D" w:rsidRDefault="008A56D2" w:rsidP="0034307C">
            <w:pPr>
              <w:spacing w:before="60"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            «______»_____________{key_ria_year}</w:t>
            </w:r>
          </w:p>
          <w:p w14:paraId="2EFA702F" w14:textId="77777777" w:rsidR="008A56D2" w:rsidRPr="005E5DED" w:rsidRDefault="008A56D2" w:rsidP="0034307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  <w:p w14:paraId="58AE8853" w14:textId="77777777" w:rsidR="008A56D2" w:rsidRPr="005E5DED" w:rsidRDefault="008A56D2" w:rsidP="0034307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печати. Подпись любого лица должна быть расшифрована с указанием фамилии и инициалов и даты подписания заявления)</w:t>
            </w:r>
          </w:p>
        </w:tc>
      </w:tr>
    </w:tbl>
    <w:p w14:paraId="2938BCF8" w14:textId="77777777" w:rsidR="008A56D2" w:rsidRPr="005E5DED" w:rsidRDefault="008A56D2" w:rsidP="00F9512B">
      <w:pPr>
        <w:spacing w:after="0"/>
      </w:pPr>
    </w:p>
    <w:sectPr w:rsidR="008A56D2" w:rsidRPr="005E5DED" w:rsidSect="00E82F95"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CA"/>
    <w:rsid w:val="001A0503"/>
    <w:rsid w:val="001B53A7"/>
    <w:rsid w:val="001F31B2"/>
    <w:rsid w:val="003372BF"/>
    <w:rsid w:val="0034307C"/>
    <w:rsid w:val="00350427"/>
    <w:rsid w:val="003C3516"/>
    <w:rsid w:val="003E6E8F"/>
    <w:rsid w:val="004031D8"/>
    <w:rsid w:val="004954DD"/>
    <w:rsid w:val="0052412E"/>
    <w:rsid w:val="00545605"/>
    <w:rsid w:val="005617FA"/>
    <w:rsid w:val="005A1CDF"/>
    <w:rsid w:val="005C14DC"/>
    <w:rsid w:val="005E5DED"/>
    <w:rsid w:val="0060341F"/>
    <w:rsid w:val="00785992"/>
    <w:rsid w:val="007E384C"/>
    <w:rsid w:val="008A56D2"/>
    <w:rsid w:val="009153C0"/>
    <w:rsid w:val="00A87B10"/>
    <w:rsid w:val="00AF473C"/>
    <w:rsid w:val="00B43B8D"/>
    <w:rsid w:val="00B645DF"/>
    <w:rsid w:val="00C245D2"/>
    <w:rsid w:val="00CC5D75"/>
    <w:rsid w:val="00CD7159"/>
    <w:rsid w:val="00D50B45"/>
    <w:rsid w:val="00DB309C"/>
    <w:rsid w:val="00DD6AE8"/>
    <w:rsid w:val="00DF6B17"/>
    <w:rsid w:val="00E21633"/>
    <w:rsid w:val="00E82F95"/>
    <w:rsid w:val="00E961CA"/>
    <w:rsid w:val="00EA75ED"/>
    <w:rsid w:val="00F13ABD"/>
    <w:rsid w:val="00F17937"/>
    <w:rsid w:val="00F9512B"/>
    <w:rsid w:val="00FB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D78B1BE"/>
  <w15:chartTrackingRefBased/>
  <w15:docId w15:val="{C8983E1D-F875-45C7-9D01-B0A8D29A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14DC"/>
    <w:pPr>
      <w:spacing w:after="160" w:line="259" w:lineRule="auto"/>
    </w:pPr>
    <w:rPr>
      <w:rFonts w:eastAsia="Times New Roman"/>
      <w:sz w:val="22"/>
      <w:szCs w:val="22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72BF"/>
    <w:rPr>
      <w:rFonts w:eastAsia="Times New Roman"/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7DA732502B6C147A48D6346117A915D" ma:contentTypeVersion="0" ma:contentTypeDescription="Создание документа." ma:contentTypeScope="" ma:versionID="37197a3fad1e2f3f5aea6ca0a8039e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0ab2cca16a67b228b13b199201e93d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45E7EB-DA7A-4616-8CCB-B8D12CA6DD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5A1E9B-1020-438C-875B-43F46A5376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A97789-E28A-4FA4-8782-ABF1A3EC2E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3a083930-1a9a-4af0-a725-268c727788cf.dotx</Template>
  <TotalTime>0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Дата поступления</vt:lpstr>
      <vt:lpstr>Дата поступления</vt:lpstr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 поступления</dc:title>
  <dc:subject/>
  <dc:creator>Zufar Karimov</dc:creator>
  <cp:keywords/>
  <cp:lastModifiedBy>app</cp:lastModifiedBy>
  <cp:revision>2</cp:revision>
  <dcterms:created xsi:type="dcterms:W3CDTF">2026-10-01T00:06:00Z</dcterms:created>
  <dcterms:modified xsi:type="dcterms:W3CDTF">2026-10-01T00:06:00Z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0x01010027DA732502B6C147A48D6346117A915D</vt:lpwstr>
  </property>
</Properties>
</file>