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3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514"/>
        <w:gridCol w:w="1620"/>
        <w:gridCol w:w="1440"/>
        <w:gridCol w:w="3363"/>
      </w:tblGrid>
      <w:tr w:rsidR="00B0585C" w14:paraId="61BC063A" w14:textId="77777777" w:rsidTr="009626D2">
        <w:trPr>
          <w:trHeight w:hRule="exact" w:val="1716"/>
          <w:jc w:val="center"/>
        </w:trPr>
        <w:tc>
          <w:tcPr>
            <w:tcW w:w="3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9EA93" w14:textId="77777777" w:rsidR="00B0585C" w:rsidRDefault="00A65881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ВХОДЯЩИЙ НОМЕР ВК</w:t>
            </w:r>
          </w:p>
          <w:p w14:paraId="2368DBE7" w14:textId="77777777" w:rsidR="00B0585C" w:rsidRDefault="00A65881">
            <w:pPr>
              <w:spacing w:before="600"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______________________________________</w:t>
            </w:r>
          </w:p>
          <w:p w14:paraId="08C8DFDF" w14:textId="77777777" w:rsidR="00B0585C" w:rsidRPr="009626D2" w:rsidRDefault="00A65881">
            <w:pPr>
              <w:spacing w:before="240" w:after="0" w:line="240" w:lineRule="auto"/>
              <w:rPr>
                <w:rFonts w:ascii="Times New Roman" w:hAnsi="Times New Roman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Дата поступления: ____. 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 xml:space="preserve">____. {key_ria_year} 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13545" w14:textId="77777777" w:rsidR="00B0585C" w:rsidRDefault="00A65881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caps/>
                <w:sz w:val="16"/>
                <w:szCs w:val="16"/>
                <w:lang w:eastAsia="ru-RU"/>
              </w:rPr>
              <w:t>РЕГИСТРАЦИОННЫЙ номер ПРОГРАММЫ ДЛЯ</w:t>
            </w:r>
            <w:r>
              <w:rPr>
                <w:rFonts w:ascii="Times New Roman" w:hAnsi="Times New Roman"/>
                <w:b/>
                <w:bCs/>
                <w:caps/>
                <w:sz w:val="12"/>
                <w:szCs w:val="12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aps/>
                <w:sz w:val="16"/>
                <w:szCs w:val="16"/>
                <w:lang w:eastAsia="ru-RU"/>
              </w:rPr>
              <w:t xml:space="preserve">эвм </w:t>
            </w:r>
            <w:r>
              <w:rPr>
                <w:rFonts w:ascii="Times New Roman" w:hAnsi="Times New Roman"/>
                <w:b/>
                <w:bCs/>
                <w:caps/>
                <w:sz w:val="12"/>
                <w:szCs w:val="12"/>
                <w:lang w:eastAsia="ru-RU"/>
              </w:rPr>
              <w:t>или</w:t>
            </w:r>
            <w:r>
              <w:rPr>
                <w:rFonts w:ascii="Times New Roman" w:hAnsi="Times New Roman"/>
                <w:b/>
                <w:bCs/>
                <w:caps/>
                <w:sz w:val="16"/>
                <w:szCs w:val="16"/>
                <w:lang w:eastAsia="ru-RU"/>
              </w:rPr>
              <w:t xml:space="preserve"> Базы Данных </w:t>
            </w:r>
            <w:r>
              <w:rPr>
                <w:rFonts w:ascii="Times New Roman" w:hAnsi="Times New Roman"/>
                <w:b/>
                <w:bCs/>
                <w:caps/>
                <w:sz w:val="12"/>
                <w:szCs w:val="12"/>
                <w:lang w:eastAsia="ru-RU"/>
              </w:rPr>
              <w:t>в</w:t>
            </w:r>
            <w:r>
              <w:rPr>
                <w:rFonts w:ascii="Times New Roman" w:hAnsi="Times New Roman"/>
                <w:b/>
                <w:bCs/>
                <w:caps/>
                <w:sz w:val="16"/>
                <w:szCs w:val="16"/>
                <w:lang w:eastAsia="ru-RU"/>
              </w:rPr>
              <w:t xml:space="preserve"> РЕЕСТРЕ</w:t>
            </w:r>
          </w:p>
          <w:p w14:paraId="69A567F0" w14:textId="77777777" w:rsidR="00B0585C" w:rsidRDefault="00A65881">
            <w:pPr>
              <w:spacing w:before="240"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________________________________</w:t>
            </w:r>
          </w:p>
          <w:p w14:paraId="09915428" w14:textId="77777777" w:rsidR="00B0585C" w:rsidRDefault="00A65881">
            <w:pPr>
              <w:spacing w:before="240"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Дата регистрации: ____. ____. {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key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ria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year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} </w:t>
            </w:r>
          </w:p>
        </w:tc>
        <w:tc>
          <w:tcPr>
            <w:tcW w:w="33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64093" w14:textId="77777777" w:rsidR="00B0585C" w:rsidRDefault="00A65881">
            <w:pPr>
              <w:spacing w:before="60" w:after="0" w:line="240" w:lineRule="auto"/>
              <w:outlineLvl w:val="3"/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РЕГИСТРАЦИОННЫЙ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eastAsia="ru-RU"/>
              </w:rPr>
              <w:t>номер заявки</w:t>
            </w:r>
          </w:p>
          <w:p w14:paraId="32F80A2A" w14:textId="77777777" w:rsidR="00B0585C" w:rsidRDefault="00A65881">
            <w:pPr>
              <w:spacing w:before="480"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_________________________</w:t>
            </w:r>
          </w:p>
          <w:p w14:paraId="70AAC106" w14:textId="77777777" w:rsidR="00B0585C" w:rsidRPr="009626D2" w:rsidRDefault="00A65881">
            <w:pPr>
              <w:spacing w:before="240" w:after="0" w:line="240" w:lineRule="auto"/>
              <w:rPr>
                <w:rFonts w:ascii="Times New Roman" w:hAnsi="Times New Roman"/>
                <w:b/>
                <w:bCs/>
                <w:caps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 xml:space="preserve">Дата поступления: ____. ____. {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key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ria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_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val="en-US" w:eastAsia="ru-RU"/>
              </w:rPr>
              <w:t>year</w:t>
            </w:r>
            <w:r>
              <w:rPr>
                <w:rFonts w:ascii="Times New Roman" w:hAnsi="Times New Roman"/>
                <w:b/>
                <w:bCs/>
                <w:sz w:val="16"/>
                <w:szCs w:val="16"/>
                <w:lang w:eastAsia="ru-RU"/>
              </w:rPr>
              <w:t>}</w:t>
            </w:r>
          </w:p>
        </w:tc>
      </w:tr>
      <w:tr w:rsidR="00B0585C" w14:paraId="2015F8E3" w14:textId="77777777">
        <w:trPr>
          <w:trHeight w:hRule="exact" w:val="1534"/>
          <w:jc w:val="center"/>
        </w:trPr>
        <w:tc>
          <w:tcPr>
            <w:tcW w:w="5134" w:type="dxa"/>
            <w:gridSpan w:val="2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547D370" w14:textId="77777777" w:rsidR="00B0585C" w:rsidRDefault="00A65881">
            <w:pPr>
              <w:keepNext/>
              <w:spacing w:before="60" w:after="0" w:line="192" w:lineRule="auto"/>
              <w:jc w:val="center"/>
              <w:outlineLvl w:val="1"/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ru-RU"/>
              </w:rPr>
              <w:t>Дополнение к З А Я В Л Е Н И Ю</w:t>
            </w:r>
          </w:p>
          <w:p w14:paraId="2F872689" w14:textId="77777777" w:rsidR="00B0585C" w:rsidRDefault="00A65881">
            <w:pPr>
              <w:keepNext/>
              <w:spacing w:after="0" w:line="192" w:lineRule="auto"/>
              <w:jc w:val="center"/>
              <w:outlineLvl w:val="2"/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о государственной регистрации </w:t>
            </w:r>
            <w:r>
              <w:rPr>
                <w:rFonts w:ascii="Times New Roman" w:hAnsi="Times New Roman"/>
                <w:b/>
                <w:sz w:val="16"/>
                <w:szCs w:val="16"/>
                <w:lang w:eastAsia="ru-RU"/>
              </w:rPr>
              <w:t>(отметить[X])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: </w:t>
            </w:r>
          </w:p>
          <w:p w14:paraId="6EDE2E1C" w14:textId="77777777" w:rsidR="00B0585C" w:rsidRDefault="00CB6DFC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{key_ria_type_x_pr}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Программы для ЭВМ  </w:t>
            </w:r>
          </w:p>
          <w:p w14:paraId="5C9BC7EE" w14:textId="77777777" w:rsidR="00B0585C" w:rsidRDefault="00CB6DFC">
            <w:pPr>
              <w:spacing w:after="0" w:line="240" w:lineRule="auto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{key_ria_type_x_bd59} </w:t>
            </w:r>
            <w:r>
              <w:rPr>
                <w:rFonts w:ascii="Times New Roman" w:hAnsi="Times New Roman"/>
                <w:b/>
                <w:bCs/>
                <w:spacing w:val="-8"/>
                <w:sz w:val="18"/>
                <w:szCs w:val="18"/>
              </w:rPr>
              <w:t>Базы данных, государственная регистрация которой осуществляется в соответствии с пунктом 4 статьи 1259 Кодекса</w:t>
            </w:r>
          </w:p>
          <w:p w14:paraId="5F51D4B1" w14:textId="77777777" w:rsidR="00B0585C" w:rsidRDefault="00CB6DF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{key_ria_type_x_bd34} </w:t>
            </w:r>
            <w:r>
              <w:rPr>
                <w:rFonts w:ascii="Times New Roman" w:hAnsi="Times New Roman"/>
                <w:b/>
                <w:bCs/>
                <w:spacing w:val="-8"/>
                <w:sz w:val="18"/>
                <w:szCs w:val="18"/>
              </w:rPr>
              <w:t>Базы данных, государственная регистрация которой осуществляется в соответствии с пунктом 3 статьи 1334 Кодекса</w:t>
            </w:r>
          </w:p>
        </w:tc>
        <w:tc>
          <w:tcPr>
            <w:tcW w:w="480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1598555" w14:textId="77777777" w:rsidR="00B0585C" w:rsidRDefault="00A65881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pacing w:val="-6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pacing w:val="-6"/>
                <w:sz w:val="18"/>
                <w:szCs w:val="18"/>
              </w:rPr>
              <w:t xml:space="preserve">В Федеральную службу </w:t>
            </w:r>
          </w:p>
          <w:p w14:paraId="425CF175" w14:textId="77777777" w:rsidR="00B0585C" w:rsidRDefault="00A65881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pacing w:val="-6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pacing w:val="-6"/>
                <w:sz w:val="18"/>
                <w:szCs w:val="18"/>
              </w:rPr>
              <w:t>по интеллектуальной собственности</w:t>
            </w:r>
          </w:p>
          <w:p w14:paraId="02A7FEB5" w14:textId="77777777" w:rsidR="00B0585C" w:rsidRDefault="00A65881">
            <w:pPr>
              <w:spacing w:before="40"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Бережковская наб., д. 30, корп.1, г. Москва, Г-59,</w:t>
            </w:r>
          </w:p>
          <w:p w14:paraId="01E31A22" w14:textId="77777777" w:rsidR="00B0585C" w:rsidRDefault="00A65881">
            <w:pPr>
              <w:spacing w:before="40"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ГСП-3, 125993</w:t>
            </w:r>
          </w:p>
          <w:p w14:paraId="006E3C8F" w14:textId="77777777" w:rsidR="00B0585C" w:rsidRDefault="00B0585C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0585C" w14:paraId="5DD95E9D" w14:textId="77777777">
        <w:trPr>
          <w:trHeight w:hRule="exact" w:val="908"/>
          <w:jc w:val="center"/>
        </w:trPr>
        <w:tc>
          <w:tcPr>
            <w:tcW w:w="9937" w:type="dxa"/>
            <w:gridSpan w:val="4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5F9DE7F" w14:textId="77777777" w:rsidR="00B0585C" w:rsidRDefault="00A65881" w:rsidP="00A65881">
            <w:pPr>
              <w:spacing w:before="60" w:after="0" w:line="240" w:lineRule="auto"/>
              <w:jc w:val="both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Представляя указанные ниже документы, заявитель подтверждает отсутствие в регистрируемом объекте сведений, составляющих государственную тайну, и предоставляет Роспатенту право на воспроизведение материалов, идентифицирующих регистрируемый объект, на бумажном носителе и путем записи на электронном носителе, в том числе записи в память ЭВМ, в целях, необходимых для предоставления государственной услуги </w:t>
            </w:r>
          </w:p>
        </w:tc>
      </w:tr>
      <w:tr w:rsidR="00B0585C" w14:paraId="4C2943A1" w14:textId="77777777" w:rsidTr="006331A9">
        <w:trPr>
          <w:trHeight w:val="680"/>
          <w:jc w:val="center"/>
        </w:trPr>
        <w:tc>
          <w:tcPr>
            <w:tcW w:w="9937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70F9AE1" w14:textId="77777777" w:rsidR="00B0585C" w:rsidRDefault="00A65881">
            <w:pPr>
              <w:spacing w:before="60" w:after="0" w:line="240" w:lineRule="auto"/>
              <w:rPr>
                <w:rFonts w:ascii="Times New Roman" w:hAnsi="Times New Roman"/>
                <w:b/>
                <w:bCs/>
                <w:cap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aps/>
                <w:sz w:val="18"/>
                <w:szCs w:val="18"/>
              </w:rPr>
              <w:t xml:space="preserve">1. Название </w:t>
            </w:r>
            <w:r>
              <w:rPr>
                <w:rFonts w:ascii="Times New Roman" w:hAnsi="Times New Roman"/>
                <w:b/>
                <w:bCs/>
                <w:caps/>
                <w:sz w:val="18"/>
                <w:szCs w:val="18"/>
                <w:lang w:eastAsia="ru-RU"/>
              </w:rPr>
              <w:t>представленной на регистрацию</w:t>
            </w:r>
            <w:r>
              <w:rPr>
                <w:rFonts w:ascii="Times New Roman" w:hAnsi="Times New Roman"/>
                <w:b/>
                <w:bCs/>
                <w:caps/>
                <w:sz w:val="18"/>
                <w:szCs w:val="18"/>
              </w:rPr>
              <w:t xml:space="preserve"> ПРОГРАММы ДЛЯ ЭВМ ИЛИ БАЗЫ ДАННЫХ</w:t>
            </w:r>
          </w:p>
          <w:p w14:paraId="2CB58E85" w14:textId="77777777" w:rsidR="00B0585C" w:rsidRPr="004501DC" w:rsidRDefault="00CB6DFC" w:rsidP="0046393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{key_ria_title}</w:t>
            </w:r>
          </w:p>
        </w:tc>
      </w:tr>
      <w:tr w:rsidR="00B0585C" w14:paraId="001C373C" w14:textId="77777777">
        <w:trPr>
          <w:trHeight w:val="4641"/>
          <w:jc w:val="center"/>
        </w:trPr>
        <w:tc>
          <w:tcPr>
            <w:tcW w:w="9937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61463FC" w14:textId="77777777" w:rsidR="00B0585C" w:rsidRDefault="00A65881">
            <w:pPr>
              <w:spacing w:before="6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aps/>
                <w:sz w:val="18"/>
                <w:szCs w:val="18"/>
              </w:rPr>
              <w:t>2.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ПРАВООБЛАДАТЕЛЬ (ЗАЯВИТЕЛЬ(И)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ОГРН: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1027739189323</w:t>
            </w:r>
            <w:r>
              <w:rPr>
                <w:rFonts w:ascii="Times New Roman" w:hAnsi="Times New Roman"/>
                <w:b/>
                <w:bCs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ИНН: </w:t>
            </w:r>
            <w:r>
              <w:rPr>
                <w:rFonts w:ascii="Times New Roman" w:hAnsi="Times New Roman"/>
                <w:b/>
                <w:bCs/>
              </w:rPr>
              <w:t>7728073720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 w14:paraId="374C94FC" w14:textId="77777777" w:rsidR="00B0585C" w:rsidRDefault="00A65881">
            <w:pPr>
              <w:spacing w:before="120" w:after="0" w:line="240" w:lineRule="auto"/>
              <w:jc w:val="both"/>
              <w:rPr>
                <w:rFonts w:ascii="Times New Roman" w:hAnsi="Times New Roman"/>
                <w:iCs/>
                <w:spacing w:val="-6"/>
                <w:sz w:val="16"/>
                <w:szCs w:val="16"/>
                <w:u w:val="single"/>
              </w:rPr>
            </w:pPr>
            <w:r>
              <w:rPr>
                <w:rFonts w:ascii="Times New Roman" w:hAnsi="Times New Roman"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b/>
                <w:iCs/>
                <w:spacing w:val="-6"/>
                <w:sz w:val="18"/>
                <w:szCs w:val="18"/>
              </w:rPr>
              <w:t>Серия и номер документа, удостоверяющего личность</w:t>
            </w:r>
            <w:r>
              <w:rPr>
                <w:rFonts w:ascii="Times New Roman" w:hAnsi="Times New Roman"/>
                <w:i/>
                <w:iCs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pacing w:val="-6"/>
                <w:sz w:val="16"/>
                <w:szCs w:val="16"/>
                <w:u w:val="single"/>
              </w:rPr>
              <w:t xml:space="preserve">                                                                                              </w:t>
            </w:r>
            <w:r>
              <w:rPr>
                <w:rFonts w:ascii="Times New Roman" w:hAnsi="Times New Roman"/>
                <w:i/>
                <w:iCs/>
                <w:spacing w:val="-6"/>
                <w:sz w:val="16"/>
                <w:szCs w:val="16"/>
              </w:rPr>
              <w:t xml:space="preserve">    </w:t>
            </w:r>
            <w:r>
              <w:rPr>
                <w:rFonts w:ascii="Times New Roman" w:hAnsi="Times New Roman"/>
                <w:b/>
                <w:iCs/>
                <w:spacing w:val="-6"/>
                <w:sz w:val="16"/>
                <w:szCs w:val="16"/>
              </w:rPr>
              <w:t>СНИЛС:</w:t>
            </w:r>
            <w:r>
              <w:rPr>
                <w:rFonts w:ascii="Times New Roman" w:hAnsi="Times New Roman"/>
                <w:i/>
                <w:iCs/>
                <w:spacing w:val="-6"/>
                <w:sz w:val="16"/>
                <w:szCs w:val="16"/>
                <w:u w:val="single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pacing w:val="-6"/>
                <w:sz w:val="16"/>
                <w:szCs w:val="16"/>
              </w:rPr>
              <w:t>_________________</w:t>
            </w:r>
          </w:p>
          <w:p w14:paraId="0FFC6A9B" w14:textId="77777777" w:rsidR="00B0585C" w:rsidRDefault="00A65881">
            <w:pPr>
              <w:spacing w:after="0" w:line="240" w:lineRule="auto"/>
              <w:jc w:val="both"/>
              <w:rPr>
                <w:rFonts w:ascii="Times New Roman" w:hAnsi="Times New Roman"/>
                <w:b/>
                <w:iCs/>
                <w:spacing w:val="-2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iCs/>
                <w:spacing w:val="-2"/>
                <w:sz w:val="24"/>
                <w:szCs w:val="24"/>
                <w:lang w:eastAsia="ru-RU"/>
              </w:rPr>
              <w:t xml:space="preserve">федеральное государственное автономное образовательное учреждение высшего образования «Российский университет дружбы народов имени Патриса Лумумбы» (РУДН)</w:t>
            </w:r>
          </w:p>
          <w:p w14:paraId="619274BA" w14:textId="77777777" w:rsidR="00B0585C" w:rsidRDefault="00A65881">
            <w:pPr>
              <w:spacing w:after="60" w:line="240" w:lineRule="auto"/>
              <w:jc w:val="both"/>
              <w:rPr>
                <w:rFonts w:ascii="Times New Roman" w:hAnsi="Times New Roman"/>
                <w:b/>
                <w:iCs/>
                <w:spacing w:val="-2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iCs/>
                <w:spacing w:val="-2"/>
                <w:sz w:val="24"/>
                <w:szCs w:val="24"/>
                <w:lang w:eastAsia="ru-RU"/>
              </w:rPr>
              <w:t>Россия, 117198, Москва, ул. Миклухо-Маклая, д. 6</w:t>
            </w:r>
          </w:p>
          <w:p w14:paraId="4A94FB28" w14:textId="77777777" w:rsidR="00B0585C" w:rsidRDefault="00A65881">
            <w:pPr>
              <w:spacing w:before="60" w:after="0" w:line="240" w:lineRule="auto"/>
              <w:jc w:val="both"/>
              <w:rPr>
                <w:rFonts w:ascii="Times New Roman" w:hAnsi="Times New Roman"/>
                <w:b/>
                <w:bCs/>
                <w:caps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spacing w:val="-2"/>
                <w:sz w:val="16"/>
                <w:szCs w:val="16"/>
              </w:rPr>
              <w:t xml:space="preserve"> (указываются фамилия, имя, отчество (последнее – при наличии) и место жительства (для физического лица) или наименование юридического лица (согласно учредительным документам) и место нахождения (для юридического лица), включая название страны.  Данные о месте жительства автора (ов)-заявителя(ей) приводятся в графе 7А</w:t>
            </w: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t>)</w:t>
            </w:r>
          </w:p>
          <w:p w14:paraId="50740379" w14:textId="77777777" w:rsidR="00B0585C" w:rsidRDefault="00A20C21">
            <w:pPr>
              <w:spacing w:before="6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</w:instrText>
              <w:fldChar w:fldCharType="separate"/>
              <w:fldChar w:fldCharType="end"/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регистрируемый объект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создан за счет средств федерального бюджета</w:t>
            </w:r>
          </w:p>
          <w:p w14:paraId="0DB61FE9" w14:textId="77777777" w:rsidR="00B0585C" w:rsidRDefault="00A65881">
            <w:pPr>
              <w:spacing w:before="40"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Указанное лицо является: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государственным заказчиком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муниципальным заказчиком</w:t>
            </w:r>
          </w:p>
          <w:p w14:paraId="1EF2F727" w14:textId="77777777" w:rsidR="00B0585C" w:rsidRDefault="00A65881">
            <w:pPr>
              <w:spacing w:before="4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u w:val="single"/>
              </w:rPr>
              <w:t>исполнитель работ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: </w:t>
            </w:r>
          </w:p>
          <w:p w14:paraId="6A004DE9" w14:textId="77777777" w:rsidR="00B0585C" w:rsidRDefault="00B0585C">
            <w:pPr>
              <w:spacing w:before="40" w:after="0" w:line="240" w:lineRule="auto"/>
              <w:rPr>
                <w:rFonts w:ascii="Times New Roman" w:hAnsi="Times New Roman"/>
                <w:b/>
                <w:bCs/>
              </w:rPr>
            </w:pPr>
          </w:p>
          <w:p w14:paraId="28B9CD12" w14:textId="77777777" w:rsidR="00B0585C" w:rsidRDefault="00A20C21">
            <w:pPr>
              <w:spacing w:before="60"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исполнителем работ по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  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государственному контракту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    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</w:instrText>
              <w:fldChar w:fldCharType="separate"/>
              <w:fldChar w:fldCharType="end"/>
            </w:r>
            <w:r>
              <w:rPr>
                <w:rFonts w:ascii="Times New Roman" w:hAnsi="Times New Roman"/>
                <w:sz w:val="18"/>
                <w:szCs w:val="18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муниципальному контракту</w:t>
            </w:r>
          </w:p>
          <w:p w14:paraId="7AFCF4D1" w14:textId="77777777" w:rsidR="00B0585C" w:rsidRDefault="00A65881">
            <w:pPr>
              <w:spacing w:before="40" w:after="0" w:line="240" w:lineRule="auto"/>
              <w:ind w:right="-71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u w:val="single"/>
              </w:rPr>
              <w:t>заказчик работ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 </w:t>
            </w:r>
          </w:p>
          <w:p w14:paraId="5548E87D" w14:textId="77777777" w:rsidR="00B0585C" w:rsidRDefault="00B0585C">
            <w:pPr>
              <w:spacing w:before="40" w:after="0" w:line="240" w:lineRule="auto"/>
              <w:ind w:right="-71"/>
              <w:rPr>
                <w:rFonts w:ascii="Times New Roman" w:hAnsi="Times New Roman"/>
                <w:b/>
                <w:bCs/>
              </w:rPr>
            </w:pPr>
          </w:p>
          <w:p w14:paraId="690BF945" w14:textId="77777777" w:rsidR="00B0585C" w:rsidRDefault="00A65881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Контракт от:________ _________________________ {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key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_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ria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_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year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} № ______________________________________________</w:t>
            </w:r>
          </w:p>
          <w:p w14:paraId="0B66C18F" w14:textId="77777777" w:rsidR="00B0585C" w:rsidRDefault="00A65881">
            <w:pPr>
              <w:spacing w:before="40" w:after="0" w:line="240" w:lineRule="auto"/>
              <w:ind w:right="-74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spacing w:val="-4"/>
                <w:sz w:val="16"/>
                <w:szCs w:val="16"/>
              </w:rPr>
              <w:t>(заполняется только в случае создания программы для ЭВМ или базы данных по государственному или муниципальному контракту)</w:t>
            </w:r>
          </w:p>
        </w:tc>
      </w:tr>
      <w:tr w:rsidR="00B0585C" w14:paraId="5EE61FE7" w14:textId="77777777" w:rsidTr="003C4E8C">
        <w:trPr>
          <w:trHeight w:val="1822"/>
          <w:jc w:val="center"/>
        </w:trPr>
        <w:tc>
          <w:tcPr>
            <w:tcW w:w="9937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57FB9AF" w14:textId="77777777" w:rsidR="00B0585C" w:rsidRDefault="00463CC3">
            <w:pPr>
              <w:tabs>
                <w:tab w:val="left" w:pos="446"/>
              </w:tabs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3CFCA8C7" wp14:editId="43E3BBB3">
                      <wp:simplePos x="0" y="0"/>
                      <wp:positionH relativeFrom="column">
                        <wp:posOffset>4229100</wp:posOffset>
                      </wp:positionH>
                      <wp:positionV relativeFrom="paragraph">
                        <wp:posOffset>47625</wp:posOffset>
                      </wp:positionV>
                      <wp:extent cx="2057400" cy="267335"/>
                      <wp:effectExtent l="0" t="0" r="0" b="0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7400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E71609" w14:textId="77777777" w:rsidR="00B0585C" w:rsidRDefault="00A65881">
                                  <w:pP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(Дополнение к графе 7А Заявления)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CFCA8C7" id="Rectangle 2" o:spid="_x0000_s1026" style="position:absolute;left:0;text-align:left;margin-left:333pt;margin-top:3.75pt;width:162pt;height:21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8i6AL0AEAAIcDAAAOAAAAZHJzL2Uyb0RvYy54bWysU9tu2zAMfR+wfxD0vthJ13Yw4hRFiw4D uq1Atw9gZMkWZosapcTOvn6UEqe7vA17ESiKPDyHpNY309CLvaZg0dVyuSil0E5hY11by69fHt68 kyJEcA306HQtDzrIm83rV+vRV3qFHfaNJsEgLlSjr2UXo6+KIqhODxAW6LXjR4M0QOQrtUVDMDL6 0BersrwqRqTGEyodAnvvj49yk/GN0Sp+NiboKPpaMreYT8rnNp3FZg1VS+A7q0404B9YDGAdFz1D 3UMEsSP7F9RgFWFAExcKhwKNsUpnDaxmWf6h5rkDr7MWbk7w5zaF/werPu2f/RMl6sE/ovoWhMO7 Dlyrb4lw7DQ0XG6ZGlWMPlTnhHQJnCq240dseLSwi5h7MBkaEiCrE1Nu9eHcaj1Fodi5Ki+v35Y8 EcVvq6vri4vLXAKqOdtTiO81DiIZtSQeZUaH/WOIiQ1Uc0gq5vDB9n0eZ+9+c3Bg8mT2iXDajVDF aTtxdDK32BxYB+FxO3ib2eiQfkgx8mbUMnzfAWkp+g+Oe5HWaDZoNrazAU5xai2jFEfzLh7XbefJ th0jL7MMh7fcL2OzlBcWJ5487azwtJlpnX6956iX/7P5CQAA//8DAFBLAwQUAAYACAAAACEAAO+b q9wAAAAIAQAADwAAAGRycy9kb3ducmV2LnhtbEyPQU+EMBSE7yb+h+aZeHOLRqsgj41ZQqI3d/Xi rUufQKQt0C7gv/d50uNkJjPf5NvV9mKmKXTeIVxvEhDkam861yC8v1VXDyBC1M7o3jtC+KYA2+L8 LNeZ8Yvb03yIjeASFzKN0MY4ZFKGuiWrw8YP5Nj79JPVkeXUSDPphcttL2+SREmrO8cLrR5o11L9 dThZhHJSpgq757JKP5YyvryO8yhHxMuL9ekRRKQ1/oXhF5/RoWCmoz85E0SPoJTiLxHh/g4E+2ma sD4i3KYKZJHL/weKHwAAAP//AwBQSwECLQAUAAYACAAAACEAtoM4kv4AAADhAQAAEwAAAAAAAAAA AAAAAAAAAAAAW0NvbnRlbnRfVHlwZXNdLnhtbFBLAQItABQABgAIAAAAIQA4/SH/1gAAAJQBAAAL AAAAAAAAAAAAAAAAAC8BAABfcmVscy8ucmVsc1BLAQItABQABgAIAAAAIQB8i6AL0AEAAIcDAAAO AAAAAAAAAAAAAAAAAC4CAABkcnMvZTJvRG9jLnhtbFBLAQItABQABgAIAAAAIQAA75ur3AAAAAgB AAAPAAAAAAAAAAAAAAAAACoEAABkcnMvZG93bnJldi54bWxQSwUGAAAAAAQABADzAAAAMwUAAAAA " o:allowincell="f" filled="f" stroked="f" strokeweight="0">
                      <v:textbox inset="0,0,0,0">
                        <w:txbxContent>
                          <w:p w14:paraId="10E71609" w14:textId="77777777" w:rsidR="00B0585C" w:rsidRDefault="00A65881">
                            <w:pP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>(Дополнение к графе 7А Заявления)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7А. СВЕДЕНИЯ ОБ АВТОРЕ</w:t>
            </w:r>
          </w:p>
          <w:p w14:paraId="200353F5" w14:textId="77777777" w:rsidR="00B0585C" w:rsidRPr="00A40BD2" w:rsidRDefault="00A65881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Фамилия имя отчество: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{key_ria_authorX1_fullname_long}</w:t>
            </w:r>
          </w:p>
          <w:p w14:paraId="3AB896A6" w14:textId="77777777" w:rsidR="00B0585C" w:rsidRDefault="00A65881">
            <w:pPr>
              <w:spacing w:before="120" w:after="60" w:line="240" w:lineRule="auto"/>
              <w:rPr>
                <w:rFonts w:ascii="Times New Roman" w:hAnsi="Times New Roman"/>
                <w:b/>
                <w:bCs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Дата рождения: число:</w:t>
            </w:r>
            <w:r>
              <w:rPr>
                <w:rFonts w:ascii="Times New Roman" w:hAnsi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{key_ria_authorX1_dob_day}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месяц: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lang w:eastAsia="ru-RU"/>
              </w:rPr>
              <w:t>{key_ria_authorX1_dob_month}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год: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{key_ria_authorX1_dob_year}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Гражданство: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lang w:eastAsia="ru-RU"/>
              </w:rPr>
              <w:t>{key_ria_authorX1_citizenship}</w:t>
            </w:r>
          </w:p>
          <w:p w14:paraId="5678446E" w14:textId="77777777" w:rsidR="00B0585C" w:rsidRDefault="00A65881">
            <w:pPr>
              <w:spacing w:before="60" w:after="0" w:line="240" w:lineRule="auto"/>
              <w:ind w:firstLine="113"/>
              <w:rPr>
                <w:rFonts w:ascii="Times New Roman" w:hAnsi="Times New Roman"/>
                <w:b/>
                <w:bCs/>
                <w:caps/>
                <w:spacing w:val="-4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pacing w:val="-4"/>
                <w:sz w:val="18"/>
                <w:szCs w:val="18"/>
              </w:rPr>
              <w:t>Автор согласен с обработкой указанных персональных данных в объеме действий, предусмотренных предоставляемой государственной услугой, и в течение срока действия исключительного права на регистрируемый объект</w:t>
            </w:r>
          </w:p>
        </w:tc>
      </w:tr>
      <w:tr w:rsidR="00B0585C" w14:paraId="653B006B" w14:textId="77777777" w:rsidTr="003C4E8C">
        <w:trPr>
          <w:trHeight w:val="686"/>
          <w:jc w:val="center"/>
        </w:trPr>
        <w:tc>
          <w:tcPr>
            <w:tcW w:w="9937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D62C8FE" w14:textId="77777777" w:rsidR="00B0585C" w:rsidRDefault="00A65881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 xml:space="preserve">Место жительства, включая указание страны:   </w:t>
            </w:r>
          </w:p>
          <w:p w14:paraId="11C59D94" w14:textId="77777777" w:rsidR="00B0585C" w:rsidRDefault="006E3F44" w:rsidP="006E3F44">
            <w:pPr>
              <w:spacing w:after="0" w:line="240" w:lineRule="auto"/>
              <w:ind w:firstLine="142"/>
              <w:jc w:val="both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{key_ria_authorX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_address}</w:t>
            </w:r>
          </w:p>
        </w:tc>
      </w:tr>
      <w:tr w:rsidR="00B0585C" w14:paraId="20AAFAD5" w14:textId="77777777" w:rsidTr="00A40BD2">
        <w:trPr>
          <w:trHeight w:val="676"/>
          <w:jc w:val="center"/>
        </w:trPr>
        <w:tc>
          <w:tcPr>
            <w:tcW w:w="9937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38BF7EB" w14:textId="77777777" w:rsidR="00B0585C" w:rsidRDefault="00A65881">
            <w:pPr>
              <w:spacing w:before="6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  Краткое описание творческого вклада автора в создание регистрируемой программы для ЭВМ или базы данных:</w:t>
            </w:r>
          </w:p>
          <w:p w14:paraId="4BB2AD30" w14:textId="77777777" w:rsidR="00B0585C" w:rsidRDefault="006E3F44" w:rsidP="006E3F44">
            <w:pPr>
              <w:spacing w:after="0" w:line="240" w:lineRule="auto"/>
              <w:ind w:firstLine="142"/>
              <w:jc w:val="both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{key_ria_authorX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_contribution}</w:t>
            </w:r>
          </w:p>
        </w:tc>
      </w:tr>
      <w:tr w:rsidR="00B0585C" w14:paraId="2D2E77BC" w14:textId="77777777">
        <w:trPr>
          <w:trHeight w:val="1307"/>
          <w:jc w:val="center"/>
        </w:trPr>
        <w:tc>
          <w:tcPr>
            <w:tcW w:w="9937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A658289" w14:textId="77777777" w:rsidR="00B0585C" w:rsidRDefault="00A65881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>При публикации сведений о государственной  регистрации программы для ЭВМ или базы данных автор согласен:  (отметить [</w:t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  <w:lang w:val="en-US"/>
              </w:rPr>
              <w:t>X</w:t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>])</w:t>
            </w:r>
          </w:p>
          <w:p w14:paraId="034DB4B7" w14:textId="77777777" w:rsidR="00B0585C" w:rsidRDefault="00A20C21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fldChar w:fldCharType="begin">
                <w:ffData>
                  <w:name w:val="Флажок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instrText xml:space="preserve"> </w:instrText>
              <w:fldChar w:fldCharType="separate"/>
              <w:fldChar w:fldCharType="end"/>
              <w:t xml:space="preserve"> </w:t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>упоминать его под своим именем</w:t>
              <w:tab/>
              <w:tab/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fldChar w:fldCharType="begin">
                <w:ffData>
                  <w:name w:val="Флажок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instrText xml:space="preserve"> </w:instrText>
              <w:fldChar w:fldCharType="separate"/>
              <w:fldChar w:fldCharType="end"/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 xml:space="preserve"> не упоминать его (анонимно)</w:t>
            </w:r>
          </w:p>
          <w:p w14:paraId="571A7605" w14:textId="77777777" w:rsidR="00B0585C" w:rsidRDefault="00A20C21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  <w:lang w:val="en-US"/>
              </w:rPr>
              <w:t xml:space="preserve"> упоминать его под псевдонимом </w:t>
            </w:r>
            <w:r>
              <w:rPr>
                <w:rFonts w:ascii="Times New Roman" w:hAnsi="Times New Roman"/>
                <w:b/>
                <w:bCs/>
                <w:noProof/>
                <w:lang w:val="en-US"/>
              </w:rPr>
              <w:t xml:space="preserve"> ________________________________________________</w:t>
            </w:r>
          </w:p>
        </w:tc>
      </w:tr>
    </w:tbl>
    <w:p w14:paraId="6AB43093" w14:textId="77777777" w:rsidR="00B0585C" w:rsidRDefault="00B0585C">
      <w:pPr>
        <w:tabs>
          <w:tab w:val="left" w:pos="446"/>
        </w:tabs>
        <w:spacing w:before="60" w:after="0" w:line="240" w:lineRule="auto"/>
        <w:ind w:firstLine="142"/>
        <w:jc w:val="both"/>
        <w:rPr>
          <w:rFonts w:ascii="Times New Roman" w:hAnsi="Times New Roman"/>
          <w:b/>
          <w:bCs/>
          <w:sz w:val="20"/>
          <w:szCs w:val="20"/>
        </w:rPr>
        <w:sectPr w:rsidR="00B0585C">
          <w:type w:val="continuous"/>
          <w:pgSz w:w="11906" w:h="16838"/>
          <w:pgMar w:top="964" w:right="794" w:bottom="964" w:left="1077" w:header="709" w:footer="709" w:gutter="0"/>
          <w:cols w:space="708"/>
          <w:docGrid w:linePitch="360"/>
        </w:sectPr>
      </w:pPr>
    </w:p>
    <w:tbl>
      <w:tblPr>
        <w:tblW w:w="991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9919"/>
      </w:tblGrid>
      <w:tr w:rsidR="00427551" w14:paraId="2E943416" w14:textId="77777777" w:rsidTr="003C4E8C">
        <w:trPr>
          <w:trHeight w:val="1828"/>
          <w:jc w:val="center"/>
        </w:trPr>
        <w:tc>
          <w:tcPr>
            <w:tcW w:w="991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DB869F8" w14:textId="77777777" w:rsidR="00427551" w:rsidRDefault="00427551" w:rsidP="00427551">
            <w:pPr>
              <w:tabs>
                <w:tab w:val="left" w:pos="446"/>
              </w:tabs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0" locked="0" layoutInCell="0" allowOverlap="1" wp14:anchorId="12A4A0F7" wp14:editId="50BFDC87">
                      <wp:simplePos x="0" y="0"/>
                      <wp:positionH relativeFrom="column">
                        <wp:posOffset>4229100</wp:posOffset>
                      </wp:positionH>
                      <wp:positionV relativeFrom="paragraph">
                        <wp:posOffset>47625</wp:posOffset>
                      </wp:positionV>
                      <wp:extent cx="2057400" cy="267335"/>
                      <wp:effectExtent l="0" t="0" r="0" b="0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7400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63AB6D" w14:textId="77777777" w:rsidR="00427551" w:rsidRDefault="00427551">
                                  <w:pP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(Дополнение к графе 7А Заявления)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2A4A0F7" id="_x0000_s1027" style="position:absolute;left:0;text-align:left;margin-left:333pt;margin-top:3.75pt;width:162pt;height:21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U2Jk0wEAAI4DAAAOAAAAZHJzL2Uyb0RvYy54bWysU9tu2zAMfR+wfxD0vthJ13Yw4hRFiw4D uq1Atw9gZMkWZosapcTOvn6UEqe7vA17EShKOjznkFrfTEMv9pqCRVfL5aKUQjuFjXVtLb9+eXjz TooQwTXQo9O1POggbzavX61HX+kVdtg3mgSDuFCNvpZdjL4qiqA6PUBYoNeODw3SAJG31BYNwcjo Q1+syvKqGJEaT6h0CJy9Px7KTcY3Rqv42Zigo+hrydxiXimv27QWmzVULYHvrDrRgH9gMYB1XPQM dQ8RxI7sX1CDVYQBTVwoHAo0xiqdNbCaZfmHmucOvM5a2JzgzzaF/werPu2f/RMl6sE/ovoWhMO7 Dlyrb4lw7DQ0XG6ZjCpGH6rzg7QJ/FRsx4/YcGthFzF7MBkaEiCrE1O2+nC2Wk9RKE6uysvrtyV3 RPHZ6ur64uIyl4Bqfu0pxPcaB5GCWhK3MqPD/jHExAaq+Uoq5vDB9n1uZ+9+S/DFlMnsE+E0G6GK 03YStjlJS5ktNgeWQ3gcEh5qDjqkH1KMPCC1DN93QFqK/oNjS9I0zQHNwXYOwCl+WssoxTG8i8ep 23mybcfIy6zG4S3bZmxW9MLiRJebnoWeBjRN1a/7fOvlG21+AgAA//8DAFBLAwQUAAYACAAAACEA AO+bq9wAAAAIAQAADwAAAGRycy9kb3ducmV2LnhtbEyPQU+EMBSE7yb+h+aZeHOLRqsgj41ZQqI3 d/XirUufQKQt0C7gv/d50uNkJjPf5NvV9mKmKXTeIVxvEhDkam861yC8v1VXDyBC1M7o3jtC+KYA 2+L8LNeZ8Yvb03yIjeASFzKN0MY4ZFKGuiWrw8YP5Nj79JPVkeXUSDPphcttL2+SREmrO8cLrR5o 11L9dThZhHJSpgq757JKP5YyvryO8yhHxMuL9ekRRKQ1/oXhF5/RoWCmoz85E0SPoJTiLxHh/g4E +2masD4i3KYKZJHL/weKHwAAAP//AwBQSwECLQAUAAYACAAAACEAtoM4kv4AAADhAQAAEwAAAAAA AAAAAAAAAAAAAAAAW0NvbnRlbnRfVHlwZXNdLnhtbFBLAQItABQABgAIAAAAIQA4/SH/1gAAAJQB AAALAAAAAAAAAAAAAAAAAC8BAABfcmVscy8ucmVsc1BLAQItABQABgAIAAAAIQB+U2Jk0wEAAI4D AAAOAAAAAAAAAAAAAAAAAC4CAABkcnMvZTJvRG9jLnhtbFBLAQItABQABgAIAAAAIQAA75ur3AAA AAgBAAAPAAAAAAAAAAAAAAAAAC0EAABkcnMvZG93bnJldi54bWxQSwUGAAAAAAQABADzAAAANgUA AAAA " o:allowincell="f" filled="f" stroked="f" strokeweight="0">
                      <v:textbox inset="0,0,0,0">
                        <w:txbxContent>
                          <w:p w14:paraId="5063AB6D" w14:textId="77777777" w:rsidR="00427551" w:rsidRDefault="00427551">
                            <w:pP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>(Дополнение к графе 7А Заявления)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7А. СВЕДЕНИЯ ОБ АВТОРЕ</w:t>
            </w:r>
          </w:p>
          <w:p w14:paraId="46C61E85" w14:textId="77777777" w:rsidR="00427551" w:rsidRPr="00A40BD2" w:rsidRDefault="00427551" w:rsidP="00427551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Фамилия имя отчество: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{key_ria_authorX2_fullname_long}</w:t>
            </w:r>
          </w:p>
          <w:p w14:paraId="398D9C79" w14:textId="77777777" w:rsidR="00427551" w:rsidRDefault="00427551" w:rsidP="00427551">
            <w:pPr>
              <w:spacing w:before="120" w:after="60" w:line="240" w:lineRule="auto"/>
              <w:rPr>
                <w:rFonts w:ascii="Times New Roman" w:hAnsi="Times New Roman"/>
                <w:b/>
                <w:bCs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Дата рождения: число:</w:t>
            </w:r>
            <w:r>
              <w:rPr>
                <w:rFonts w:ascii="Times New Roman" w:hAnsi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{key_ria_authorX2_dob_day}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месяц: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lang w:eastAsia="ru-RU"/>
              </w:rPr>
              <w:t>{key_ria_authorX2_dob_month}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 xml:space="preserve">год: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{key_ria_authorX2_dob_year}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Гражданство: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lang w:eastAsia="ru-RU"/>
              </w:rPr>
              <w:t>{key_ria_authorX2_citizenship}</w:t>
            </w:r>
          </w:p>
          <w:p w14:paraId="08B8A4BA" w14:textId="77777777" w:rsidR="00427551" w:rsidRDefault="00427551" w:rsidP="00427551">
            <w:pPr>
              <w:spacing w:before="60" w:after="0" w:line="240" w:lineRule="auto"/>
              <w:ind w:firstLine="113"/>
              <w:rPr>
                <w:rFonts w:ascii="Times New Roman" w:hAnsi="Times New Roman"/>
                <w:b/>
                <w:bCs/>
                <w:caps/>
                <w:spacing w:val="-4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pacing w:val="-4"/>
                <w:sz w:val="18"/>
                <w:szCs w:val="18"/>
              </w:rPr>
              <w:t>Автор согласен с обработкой указанных персональных данных в объеме действий, предусмотренных предоставляемой государственной услугой, и в течение срока действия исключительного права на регистрируемый объект</w:t>
            </w:r>
          </w:p>
        </w:tc>
      </w:tr>
      <w:tr w:rsidR="00427551" w14:paraId="7A55E21D" w14:textId="77777777" w:rsidTr="003C4E8C">
        <w:trPr>
          <w:trHeight w:val="692"/>
          <w:jc w:val="center"/>
        </w:trPr>
        <w:tc>
          <w:tcPr>
            <w:tcW w:w="991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69EF288" w14:textId="77777777" w:rsidR="00427551" w:rsidRDefault="00427551" w:rsidP="00427551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 xml:space="preserve">Место жительства, включая указание страны:   </w:t>
            </w:r>
          </w:p>
          <w:p w14:paraId="1ACB0A46" w14:textId="77777777" w:rsidR="00427551" w:rsidRDefault="00427551" w:rsidP="00427551">
            <w:pPr>
              <w:spacing w:after="0" w:line="240" w:lineRule="auto"/>
              <w:ind w:firstLine="142"/>
              <w:jc w:val="both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{key_ria_authorX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2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_address}</w:t>
            </w:r>
          </w:p>
        </w:tc>
      </w:tr>
      <w:tr w:rsidR="00427551" w14:paraId="195E132B" w14:textId="77777777" w:rsidTr="003C4E8C">
        <w:trPr>
          <w:trHeight w:val="646"/>
          <w:jc w:val="center"/>
        </w:trPr>
        <w:tc>
          <w:tcPr>
            <w:tcW w:w="991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BD065B3" w14:textId="77777777" w:rsidR="00427551" w:rsidRDefault="00427551" w:rsidP="00427551">
            <w:pPr>
              <w:spacing w:before="6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  Краткое описание творческого вклада автора в создание регистрируемой программы для ЭВМ или базы данных:</w:t>
            </w:r>
          </w:p>
          <w:p w14:paraId="14DA64EA" w14:textId="77777777" w:rsidR="00427551" w:rsidRDefault="00427551" w:rsidP="00427551">
            <w:pPr>
              <w:spacing w:after="0" w:line="240" w:lineRule="auto"/>
              <w:ind w:firstLine="142"/>
              <w:jc w:val="both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{key_ria_authorX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2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_contribution}</w:t>
            </w:r>
          </w:p>
        </w:tc>
      </w:tr>
      <w:tr w:rsidR="00427551" w14:paraId="7F5F2171" w14:textId="77777777" w:rsidTr="003C4E8C">
        <w:trPr>
          <w:trHeight w:val="1247"/>
          <w:jc w:val="center"/>
        </w:trPr>
        <w:tc>
          <w:tcPr>
            <w:tcW w:w="991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91207E7" w14:textId="77777777" w:rsidR="00427551" w:rsidRDefault="00427551" w:rsidP="00427551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>При публикации сведений о государственной  регистрации программы для ЭВМ или базы данных автор согласен:  (отметить [</w:t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  <w:lang w:val="en-US"/>
              </w:rPr>
              <w:t>X</w:t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>])</w:t>
            </w:r>
          </w:p>
          <w:p w14:paraId="53C5F3FF" w14:textId="77777777" w:rsidR="00427551" w:rsidRDefault="00427551" w:rsidP="00427551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fldChar w:fldCharType="begin">
                <w:ffData>
                  <w:name w:val="Флажок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instrText xml:space="preserve"> </w:instrText>
              <w:fldChar w:fldCharType="separate"/>
              <w:fldChar w:fldCharType="end"/>
              <w:t xml:space="preserve"> </w:t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>упоминать его под своим именем</w:t>
              <w:tab/>
              <w:tab/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fldChar w:fldCharType="begin">
                <w:ffData>
                  <w:name w:val="Флажок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instrText xml:space="preserve"> </w:instrText>
              <w:fldChar w:fldCharType="separate"/>
              <w:fldChar w:fldCharType="end"/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 xml:space="preserve"> не упоминать его (анонимно)</w:t>
            </w:r>
          </w:p>
          <w:p w14:paraId="6C2E57A0" w14:textId="77777777" w:rsidR="00427551" w:rsidRDefault="00427551" w:rsidP="00427551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  <w:lang w:val="en-US"/>
              </w:rPr>
              <w:t xml:space="preserve"> упоминать его под псевдонимом </w:t>
            </w:r>
            <w:r>
              <w:rPr>
                <w:rFonts w:ascii="Times New Roman" w:hAnsi="Times New Roman"/>
                <w:b/>
                <w:bCs/>
                <w:noProof/>
                <w:lang w:val="en-US"/>
              </w:rPr>
              <w:t xml:space="preserve"> ________________________________________________</w:t>
            </w:r>
          </w:p>
          <w:p w14:paraId="48E474BC" w14:textId="77777777" w:rsidR="00D3287B" w:rsidRDefault="00D3287B" w:rsidP="00427551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en-US"/>
              </w:rPr>
            </w:pPr>
          </w:p>
        </w:tc>
      </w:tr>
      <w:tr w:rsidR="00177F19" w14:paraId="58BA648E" w14:textId="77777777" w:rsidTr="006A6E90">
        <w:trPr>
          <w:trHeight w:val="1852"/>
          <w:jc w:val="center"/>
        </w:trPr>
        <w:tc>
          <w:tcPr>
            <w:tcW w:w="991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F92E163" w14:textId="77777777" w:rsidR="00177F19" w:rsidRDefault="00177F19" w:rsidP="00177F19">
            <w:pPr>
              <w:tabs>
                <w:tab w:val="left" w:pos="446"/>
              </w:tabs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6B7BF4BE" wp14:editId="0D6904BA">
                      <wp:simplePos x="0" y="0"/>
                      <wp:positionH relativeFrom="column">
                        <wp:posOffset>4229100</wp:posOffset>
                      </wp:positionH>
                      <wp:positionV relativeFrom="paragraph">
                        <wp:posOffset>47625</wp:posOffset>
                      </wp:positionV>
                      <wp:extent cx="2057400" cy="267335"/>
                      <wp:effectExtent l="0" t="0" r="0" b="0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7400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EF254C" w14:textId="77777777" w:rsidR="00177F19" w:rsidRDefault="00177F19" w:rsidP="00177F19">
                                  <w:pP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(Дополнение к графе 7А Заявления)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B7BF4BE" id="_x0000_s1028" style="position:absolute;left:0;text-align:left;margin-left:333pt;margin-top:3.75pt;width:162pt;height:21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RJ2a1AEAAI4DAAAOAAAAZHJzL2Uyb0RvYy54bWysU9tu2zAMfR+wfxD0vthJ13Yw4hRFiw4D uq1Atw9gZMkWZosapcTOvn6UEqe7vA17EShKOjznkFrfTEMv9pqCRVfL5aKUQjuFjXVtLb9+eXjz TooQwTXQo9O1POggbzavX61HX+kVdtg3mgSDuFCNvpZdjL4qiqA6PUBYoNeODw3SAJG31BYNwcjo Q1+syvKqGJEaT6h0CJy9Px7KTcY3Rqv42Zigo+hrydxiXimv27QWmzVULYHvrDrRgH9gMYB1XPQM dQ8RxI7sX1CDVYQBTVwoHAo0xiqdNbCaZfmHmucOvM5a2JzgzzaF/werPu2f/RMl6sE/ovoWhMO7 Dlyrb4lw7DQ0XG6ZjCpGH6rzg7QJ/FRsx4/YcGthFzF7MBkaEiCrE1O2+nC2Wk9RKE6uysvrtyV3 RPHZ6ur64uIyl4Bqfu0pxPcaB5GCWhK3MqPD/jHExAaq+Uoq5vDB9n1uZ+9+S/DFlMnsE+E0G6GK 03YStuHiqW7KbLE5sBzC45DwUHPQIf2QYuQBqWX4vgPSUvQfHFuSpmkOaA62cwBO8dNaRimO4V08 Tt3Ok207Rl5mNQ5v2TZjs6IXFie63PQs9DSgaap+3edbL99o8xMAAP//AwBQSwMEFAAGAAgAAAAh AADvm6vcAAAACAEAAA8AAABkcnMvZG93bnJldi54bWxMj0FPhDAUhO8m/ofmmXhzi0arII+NWUKi N3f14q1Ln0CkLdAu4L/3edLjZCYz3+Tb1fZipil03iFcbxIQ5GpvOtcgvL9VVw8gQtTO6N47Qvim ANvi/CzXmfGL29N8iI3gEhcyjdDGOGRShrolq8PGD+TY+/ST1ZHl1Egz6YXLbS9vkkRJqzvHC60e aNdS/XU4WYRyUqYKu+eySj+WMr68jvMoR8TLi/XpEUSkNf6F4Ref0aFgpqM/ORNEj6CU4i8R4f4O BPtpmrA+ItymCmSRy/8Hih8AAAD//wMAUEsBAi0AFAAGAAgAAAAhALaDOJL+AAAA4QEAABMAAAAA AAAAAAAAAAAAAAAAAFtDb250ZW50X1R5cGVzXS54bWxQSwECLQAUAAYACAAAACEAOP0h/9YAAACU AQAACwAAAAAAAAAAAAAAAAAvAQAAX3JlbHMvLnJlbHNQSwECLQAUAAYACAAAACEAq0SdmtQBAACO AwAADgAAAAAAAAAAAAAAAAAuAgAAZHJzL2Uyb0RvYy54bWxQSwECLQAUAAYACAAAACEAAO+bq9wA AAAIAQAADwAAAAAAAAAAAAAAAAAuBAAAZHJzL2Rvd25yZXYueG1sUEsFBgAAAAAEAAQA8wAAADcF AAAAAA== " o:allowincell="f" filled="f" stroked="f" strokeweight="0">
                      <v:textbox inset="0,0,0,0">
                        <w:txbxContent>
                          <w:p w14:paraId="15EF254C" w14:textId="77777777" w:rsidR="00177F19" w:rsidRDefault="00177F19" w:rsidP="00177F19">
                            <w:pP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>(Дополнение к графе 7А Заявления)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7А. СВЕДЕНИЯ ОБ АВТОРЕ</w:t>
            </w:r>
          </w:p>
          <w:p w14:paraId="40DD7E30" w14:textId="6B00EF9B" w:rsidR="00177F19" w:rsidRPr="00A40BD2" w:rsidRDefault="00177F19" w:rsidP="00177F19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Фамилия имя отчество: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{key_ria_authorX3_fullname_long}</w:t>
            </w:r>
          </w:p>
          <w:p w14:paraId="0C3ECE95" w14:textId="3017D5FC" w:rsidR="00177F19" w:rsidRDefault="00177F19" w:rsidP="00177F19">
            <w:pPr>
              <w:spacing w:before="120" w:after="60" w:line="240" w:lineRule="auto"/>
              <w:rPr>
                <w:rFonts w:ascii="Times New Roman" w:hAnsi="Times New Roman"/>
                <w:b/>
                <w:bCs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eastAsia="ru-RU"/>
              </w:rPr>
              <w:t>Дата рождения: число:</w:t>
            </w:r>
            <w:r>
              <w:rPr>
                <w:rFonts w:ascii="Times New Roman" w:hAnsi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{key_ria_authorX3_dob_day}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месяц: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lang w:eastAsia="ru-RU"/>
              </w:rPr>
              <w:t>{key_ria_authorX3_dob_month}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 xml:space="preserve">год: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{key_ria_authorX3_dob_year}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8"/>
                <w:szCs w:val="18"/>
                <w:lang w:eastAsia="ru-RU"/>
              </w:rPr>
              <w:t>Гражданство: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0"/>
                <w:lang w:eastAsia="ru-RU"/>
              </w:rPr>
              <w:t>{key_ria_authorX3_citizenship}</w:t>
            </w:r>
          </w:p>
          <w:p w14:paraId="6087E71E" w14:textId="77777777" w:rsidR="00177F19" w:rsidRDefault="00177F19" w:rsidP="00177F19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pacing w:val="-4"/>
                <w:sz w:val="18"/>
                <w:szCs w:val="18"/>
              </w:rPr>
              <w:t>Автор согласен с обработкой указанных персональных данных в объеме действий, предусмотренных предоставляемой государственной услугой, и в течение срока действия исключительного права на регистрируемый объект</w:t>
            </w:r>
          </w:p>
        </w:tc>
      </w:tr>
      <w:tr w:rsidR="00177F19" w14:paraId="6C146F1A" w14:textId="77777777" w:rsidTr="006A6E90">
        <w:trPr>
          <w:trHeight w:val="690"/>
          <w:jc w:val="center"/>
        </w:trPr>
        <w:tc>
          <w:tcPr>
            <w:tcW w:w="991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1B082B1" w14:textId="77777777" w:rsidR="00177F19" w:rsidRDefault="00177F19" w:rsidP="00177F19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 xml:space="preserve">Место жительства, включая указание страны:   </w:t>
            </w:r>
          </w:p>
          <w:p w14:paraId="6B927160" w14:textId="457C10DF" w:rsidR="00177F19" w:rsidRDefault="00177F19" w:rsidP="00177F19">
            <w:pPr>
              <w:tabs>
                <w:tab w:val="left" w:pos="446"/>
              </w:tabs>
              <w:spacing w:before="60" w:after="0" w:line="240" w:lineRule="auto"/>
              <w:ind w:firstLine="142"/>
              <w:jc w:val="both"/>
              <w:rPr>
                <w:noProof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{key_ria_authorX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3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_address}</w:t>
            </w:r>
          </w:p>
        </w:tc>
      </w:tr>
      <w:tr w:rsidR="00177F19" w14:paraId="3C793F8D" w14:textId="77777777" w:rsidTr="006A6E90">
        <w:trPr>
          <w:trHeight w:val="688"/>
          <w:jc w:val="center"/>
        </w:trPr>
        <w:tc>
          <w:tcPr>
            <w:tcW w:w="991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6F739B2" w14:textId="77777777" w:rsidR="00177F19" w:rsidRDefault="00177F19" w:rsidP="00177F19">
            <w:pPr>
              <w:spacing w:before="6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Краткое описание творческого вклада автора в создание регистрируемой программы для ЭВМ или базы данных:</w:t>
            </w:r>
          </w:p>
          <w:p w14:paraId="356D483E" w14:textId="797DA225" w:rsidR="00177F19" w:rsidRDefault="00177F19" w:rsidP="00177F19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{key_ria_authorX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val="en-US" w:eastAsia="ru-RU"/>
              </w:rPr>
              <w:t>3</w:t>
            </w:r>
            <w:r>
              <w:rPr>
                <w:rFonts w:ascii="Times New Roman" w:hAnsi="Times New Roman"/>
                <w:b/>
                <w:bCs/>
                <w:color w:val="000000" w:themeColor="text1"/>
                <w:lang w:eastAsia="ru-RU"/>
              </w:rPr>
              <w:t>_contribution}</w:t>
            </w:r>
          </w:p>
        </w:tc>
      </w:tr>
      <w:tr w:rsidR="00177F19" w14:paraId="15A621F9" w14:textId="77777777" w:rsidTr="006A6E90">
        <w:trPr>
          <w:trHeight w:val="1261"/>
          <w:jc w:val="center"/>
        </w:trPr>
        <w:tc>
          <w:tcPr>
            <w:tcW w:w="991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287D393" w14:textId="77777777" w:rsidR="00177F19" w:rsidRDefault="00177F19" w:rsidP="00177F19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>При публикации сведений о государственной  регистрации программы для ЭВМ или базы данных автор согласен:  (отметить [</w:t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  <w:lang w:val="en-US"/>
              </w:rPr>
              <w:t>X</w:t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>])</w:t>
            </w:r>
          </w:p>
          <w:p w14:paraId="7FCC6F96" w14:textId="77777777" w:rsidR="00177F19" w:rsidRDefault="00177F19" w:rsidP="00177F19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fldChar w:fldCharType="begin">
                <w:ffData>
                  <w:name w:val="Флажок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instrText xml:space="preserve"> </w:instrText>
              <w:fldChar w:fldCharType="separate"/>
              <w:fldChar w:fldCharType="end"/>
              <w:t xml:space="preserve"> </w:t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>упоминать его под своим именем</w:t>
              <w:tab/>
              <w:tab/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fldChar w:fldCharType="begin">
                <w:ffData>
                  <w:name w:val="Флажок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</w:instrText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US"/>
              </w:rPr>
              <w:instrText>FORMCHECKBOX</w:instrText>
            </w: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instrText xml:space="preserve"> </w:instrText>
              <w:fldChar w:fldCharType="separate"/>
              <w:fldChar w:fldCharType="end"/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  <w:t xml:space="preserve"> не упоминать его (анонимно)</w:t>
            </w:r>
          </w:p>
          <w:p w14:paraId="60E1CEBE" w14:textId="77777777" w:rsidR="00177F19" w:rsidRDefault="00177F19" w:rsidP="00177F19">
            <w:pPr>
              <w:spacing w:before="6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  <w:r>
              <w:rPr>
                <w:rFonts w:ascii="Times New Roman" w:hAnsi="Times New Roman"/>
                <w:b/>
                <w:bCs/>
                <w:noProof/>
                <w:sz w:val="18"/>
                <w:szCs w:val="18"/>
                <w:lang w:val="en-US"/>
              </w:rPr>
              <w:t xml:space="preserve"> упоминать его под псевдонимом </w:t>
            </w:r>
            <w:r>
              <w:rPr>
                <w:rFonts w:ascii="Times New Roman" w:hAnsi="Times New Roman"/>
                <w:b/>
                <w:bCs/>
                <w:noProof/>
                <w:lang w:val="en-US"/>
              </w:rPr>
              <w:t xml:space="preserve"> ________________________________________________</w:t>
            </w:r>
          </w:p>
          <w:p w14:paraId="51C53599" w14:textId="77777777" w:rsidR="00177F19" w:rsidRDefault="00177F19" w:rsidP="00177F19">
            <w:pPr>
              <w:spacing w:before="6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B0585C" w14:paraId="2F28C34F" w14:textId="77777777" w:rsidTr="006A6E90">
        <w:trPr>
          <w:trHeight w:val="1692"/>
          <w:jc w:val="center"/>
        </w:trPr>
        <w:tc>
          <w:tcPr>
            <w:tcW w:w="991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1721CCF" w14:textId="77777777" w:rsidR="00B0585C" w:rsidRDefault="00A65881">
            <w:pPr>
              <w:spacing w:before="24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 xml:space="preserve">Дополнение к графе № </w:t>
            </w:r>
            <w:r>
              <w:rPr>
                <w:rFonts w:ascii="Times New Roman" w:hAnsi="Times New Roman"/>
                <w:b/>
                <w:bCs/>
                <w:noProof/>
              </w:rPr>
              <w:t>_______</w:t>
            </w:r>
            <w: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 xml:space="preserve"> Заявления</w:t>
            </w:r>
          </w:p>
          <w:p w14:paraId="520383B2" w14:textId="77777777" w:rsidR="00B0585C" w:rsidRDefault="00B0585C" w:rsidP="006A6E90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noProof/>
              </w:rPr>
            </w:pPr>
          </w:p>
          <w:p w14:paraId="119804BB" w14:textId="77777777" w:rsidR="006A6E90" w:rsidRDefault="006A6E90" w:rsidP="006A6E90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noProof/>
              </w:rPr>
            </w:pPr>
          </w:p>
          <w:p w14:paraId="17E10926" w14:textId="633996AC" w:rsidR="00B0585C" w:rsidRPr="006A6E90" w:rsidRDefault="00A65881" w:rsidP="006A6E90">
            <w:pPr>
              <w:spacing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 xml:space="preserve">Дополнение к графе № </w:t>
            </w:r>
            <w:r>
              <w:rPr>
                <w:rFonts w:ascii="Times New Roman" w:hAnsi="Times New Roman"/>
                <w:b/>
                <w:bCs/>
                <w:noProof/>
              </w:rPr>
              <w:t>_______</w:t>
            </w:r>
            <w: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 xml:space="preserve"> Заявления</w:t>
            </w:r>
          </w:p>
        </w:tc>
      </w:tr>
      <w:tr w:rsidR="00B0585C" w14:paraId="05B19A6C" w14:textId="77777777" w:rsidTr="006A6E90">
        <w:trPr>
          <w:trHeight w:val="3523"/>
          <w:jc w:val="center"/>
        </w:trPr>
        <w:tc>
          <w:tcPr>
            <w:tcW w:w="9919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72A2" w14:textId="77777777" w:rsidR="00B0585C" w:rsidRDefault="00A65881">
            <w:pPr>
              <w:spacing w:before="12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12. ПОДПИСЬ(И) ЗАЯВИТЕЛЯ (ЕЙ) (ПРАВООБЛАДАТЕЛЯ(ЕЙ) ИЛИ ЕГО (ИХ) ПРЕДСТАВИТЕЛЯ(ЕЙ)</w:t>
            </w:r>
          </w:p>
          <w:p w14:paraId="360F8EE3" w14:textId="77777777" w:rsidR="008227D3" w:rsidRPr="007F4B00" w:rsidRDefault="008227D3" w:rsidP="008227D3">
            <w:pPr>
              <w:spacing w:before="60" w:after="0" w:line="240" w:lineRule="auto"/>
              <w:ind w:right="36"/>
              <w:rPr>
                <w:rFonts w:ascii="Times New Roman" w:hAnsi="Times New Roman"/>
                <w:b/>
                <w:bCs/>
                <w:sz w:val="10"/>
                <w:szCs w:val="10"/>
              </w:rPr>
            </w:pPr>
          </w:p>
          <w:p w14:paraId="0DE972BC" w14:textId="77777777" w:rsidR="008227D3" w:rsidRDefault="008227D3" w:rsidP="008227D3">
            <w:pPr>
              <w:spacing w:before="60" w:after="0" w:line="240" w:lineRule="auto"/>
              <w:ind w:right="36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Первый проректор –</w:t>
            </w:r>
          </w:p>
          <w:p w14:paraId="4FE348B9" w14:textId="77777777" w:rsidR="008227D3" w:rsidRPr="003F78A4" w:rsidRDefault="008227D3" w:rsidP="008227D3">
            <w:pPr>
              <w:spacing w:before="60" w:after="0" w:line="240" w:lineRule="auto"/>
              <w:ind w:right="36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проректор по научной работе                                                                                         {</w:t>
            </w:r>
            <w:r>
              <w:rPr>
                <w:rFonts w:ascii="Times New Roman" w:hAnsi="Times New Roman"/>
                <w:b/>
                <w:bCs/>
                <w:lang w:val="en-US"/>
              </w:rPr>
              <w:t>key</w:t>
            </w:r>
            <w:r>
              <w:rPr>
                <w:rFonts w:ascii="Times New Roman" w:hAnsi="Times New Roman"/>
                <w:b/>
                <w:bCs/>
              </w:rPr>
              <w:t>_</w:t>
            </w:r>
            <w:r>
              <w:rPr>
                <w:rFonts w:ascii="Times New Roman" w:hAnsi="Times New Roman"/>
                <w:b/>
                <w:bCs/>
                <w:lang w:val="en-US"/>
              </w:rPr>
              <w:t>ria</w:t>
            </w:r>
            <w:r>
              <w:rPr>
                <w:rFonts w:ascii="Times New Roman" w:hAnsi="Times New Roman"/>
                <w:b/>
                <w:bCs/>
              </w:rPr>
              <w:t>_</w:t>
            </w:r>
            <w:r>
              <w:rPr>
                <w:rFonts w:ascii="Times New Roman" w:hAnsi="Times New Roman"/>
                <w:b/>
                <w:bCs/>
                <w:lang w:val="en-US"/>
              </w:rPr>
              <w:t>rector</w:t>
            </w:r>
            <w:r>
              <w:rPr>
                <w:rFonts w:ascii="Times New Roman" w:hAnsi="Times New Roman"/>
                <w:b/>
                <w:bCs/>
              </w:rPr>
              <w:t>_</w:t>
            </w:r>
            <w:r>
              <w:rPr>
                <w:rFonts w:ascii="Times New Roman" w:hAnsi="Times New Roman"/>
                <w:b/>
                <w:bCs/>
                <w:lang w:val="en-US"/>
              </w:rPr>
              <w:t>fullname</w:t>
            </w:r>
            <w:r>
              <w:rPr>
                <w:rFonts w:ascii="Times New Roman" w:hAnsi="Times New Roman"/>
                <w:b/>
                <w:bCs/>
              </w:rPr>
              <w:t>_</w:t>
            </w:r>
            <w:r>
              <w:rPr>
                <w:rFonts w:ascii="Times New Roman" w:hAnsi="Times New Roman"/>
                <w:b/>
                <w:bCs/>
                <w:lang w:val="en-US"/>
              </w:rPr>
              <w:t>short</w:t>
            </w:r>
            <w:r>
              <w:rPr>
                <w:rFonts w:ascii="Times New Roman" w:hAnsi="Times New Roman"/>
                <w:b/>
                <w:bCs/>
              </w:rPr>
              <w:t>}</w:t>
            </w:r>
          </w:p>
          <w:p w14:paraId="5D69C469" w14:textId="77777777" w:rsidR="008227D3" w:rsidRPr="007F4B00" w:rsidRDefault="008227D3" w:rsidP="008227D3">
            <w:pPr>
              <w:spacing w:before="60" w:after="0" w:line="240" w:lineRule="auto"/>
              <w:ind w:right="36"/>
              <w:rPr>
                <w:rFonts w:ascii="Times New Roman" w:hAnsi="Times New Roman"/>
                <w:b/>
                <w:bCs/>
                <w:sz w:val="10"/>
                <w:szCs w:val="10"/>
              </w:rPr>
            </w:pPr>
          </w:p>
          <w:p w14:paraId="3DA0DCDE" w14:textId="77777777" w:rsidR="00B0585C" w:rsidRDefault="00A65881">
            <w:pPr>
              <w:spacing w:before="60"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            «______»_____________{key_ria_year}</w:t>
            </w:r>
          </w:p>
          <w:p w14:paraId="5F45F9A1" w14:textId="77777777" w:rsidR="00B0585C" w:rsidRDefault="00A65881">
            <w:pPr>
              <w:spacing w:before="60" w:after="0" w:line="240" w:lineRule="auto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</w:rPr>
              <w:t>_______________________________________________________________________________________</w:t>
            </w: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 и скрепляется печатью юридического лица при наличии печати. </w:t>
            </w:r>
          </w:p>
          <w:p w14:paraId="1A866C2F" w14:textId="77777777" w:rsidR="00B0585C" w:rsidRDefault="00A65881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Подпись любого лица должна быть расшифрована с указанием фамилии и инициалов с указанием даты подписания заявления. </w:t>
            </w:r>
          </w:p>
          <w:p w14:paraId="31F1009F" w14:textId="77777777" w:rsidR="00B0585C" w:rsidRDefault="00A65881" w:rsidP="001D4F34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noProof/>
                <w:sz w:val="14"/>
                <w:szCs w:val="14"/>
              </w:rPr>
            </w:pP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t>Правообладатели – физические лица подтверждают согласие с обработкой указанных в данном заявлении персональных данных в целях и объеме, необходимых для предоставления государственной услуги, и в течение срока действия исключительного права на регистрируемый объект)</w:t>
            </w:r>
          </w:p>
        </w:tc>
      </w:tr>
    </w:tbl>
    <w:p w14:paraId="097DDFBA" w14:textId="77777777" w:rsidR="00B0585C" w:rsidRDefault="00B0585C" w:rsidP="00427551"/>
    <w:sectPr w:rsidR="00B0585C" w:rsidSect="00A20C21">
      <w:type w:val="continuous"/>
      <w:pgSz w:w="11906" w:h="16838"/>
      <w:pgMar w:top="964" w:right="1021" w:bottom="96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90"/>
    <w:rsid w:val="000810C0"/>
    <w:rsid w:val="00167881"/>
    <w:rsid w:val="00177F19"/>
    <w:rsid w:val="00193762"/>
    <w:rsid w:val="001D4F34"/>
    <w:rsid w:val="00227CAE"/>
    <w:rsid w:val="002D1F18"/>
    <w:rsid w:val="003215FE"/>
    <w:rsid w:val="003C4E8C"/>
    <w:rsid w:val="003F78A4"/>
    <w:rsid w:val="00402238"/>
    <w:rsid w:val="00427551"/>
    <w:rsid w:val="004501DC"/>
    <w:rsid w:val="0046393C"/>
    <w:rsid w:val="00463CC3"/>
    <w:rsid w:val="005A6C50"/>
    <w:rsid w:val="006331A9"/>
    <w:rsid w:val="00652BD5"/>
    <w:rsid w:val="006A42B3"/>
    <w:rsid w:val="006A6E90"/>
    <w:rsid w:val="006E3F44"/>
    <w:rsid w:val="007509DC"/>
    <w:rsid w:val="007720F7"/>
    <w:rsid w:val="008227D3"/>
    <w:rsid w:val="008373E8"/>
    <w:rsid w:val="00896B0E"/>
    <w:rsid w:val="008E27DA"/>
    <w:rsid w:val="009626D2"/>
    <w:rsid w:val="009A7A88"/>
    <w:rsid w:val="00A20C21"/>
    <w:rsid w:val="00A40BD2"/>
    <w:rsid w:val="00A65881"/>
    <w:rsid w:val="00A77D96"/>
    <w:rsid w:val="00B0585C"/>
    <w:rsid w:val="00B150DD"/>
    <w:rsid w:val="00B228C1"/>
    <w:rsid w:val="00B40AD2"/>
    <w:rsid w:val="00C71AEC"/>
    <w:rsid w:val="00CB6DFC"/>
    <w:rsid w:val="00CD3EE2"/>
    <w:rsid w:val="00D3287B"/>
    <w:rsid w:val="00DB7372"/>
    <w:rsid w:val="00E900E9"/>
    <w:rsid w:val="00EA33C1"/>
    <w:rsid w:val="00EF7B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D07DA89"/>
  <w15:docId w15:val="{20665BBE-5582-43BB-9AA9-32FEE103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0C21"/>
    <w:pPr>
      <w:spacing w:after="160" w:line="259" w:lineRule="auto"/>
    </w:pPr>
    <w:rPr>
      <w:rFonts w:ascii="Calibri" w:hAnsi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956e6d-a0e1-4853-a0dd-658c7e9ec04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7DA732502B6C147A48D6346117A915D" ma:contentTypeVersion="10" ma:contentTypeDescription="Создание документа." ma:contentTypeScope="" ma:versionID="bc626bac5fb109c343109044005fa611">
  <xsd:schema xmlns:xsd="http://www.w3.org/2001/XMLSchema" xmlns:xs="http://www.w3.org/2001/XMLSchema" xmlns:p="http://schemas.microsoft.com/office/2006/metadata/properties" xmlns:ns2="66956e6d-a0e1-4853-a0dd-658c7e9ec04e" targetNamespace="http://schemas.microsoft.com/office/2006/metadata/properties" ma:root="true" ma:fieldsID="eb14cd2dfdcb92180a268687cb981f4c" ns2:_="">
    <xsd:import namespace="66956e6d-a0e1-4853-a0dd-658c7e9ec0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56e6d-a0e1-4853-a0dd-658c7e9ec0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d689c11-42a8-413a-9537-252dfc7d58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59A901-7D95-4159-ADED-BB794FD44F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AD4581-5C70-4EB8-B794-9AC2C8BF1118}">
  <ds:schemaRefs>
    <ds:schemaRef ds:uri="http://schemas.microsoft.com/office/2006/metadata/properties"/>
    <ds:schemaRef ds:uri="http://schemas.microsoft.com/office/infopath/2007/PartnerControls"/>
    <ds:schemaRef ds:uri="66956e6d-a0e1-4853-a0dd-658c7e9ec04e"/>
  </ds:schemaRefs>
</ds:datastoreItem>
</file>

<file path=customXml/itemProps3.xml><?xml version="1.0" encoding="utf-8"?>
<ds:datastoreItem xmlns:ds="http://schemas.openxmlformats.org/officeDocument/2006/customXml" ds:itemID="{CF508574-02CB-44D5-86C5-45D926079C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56e6d-a0e1-4853-a0dd-658c7e9ec0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62c9e6c3-cebd-4428-ac6d-8b10900571c8.dotx</Template>
  <TotalTime>0</TotalTime>
  <Pages>2</Pages>
  <Words>1021</Words>
  <Characters>5820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ВХОДЯЩИЙ НОМЕР ВК</vt:lpstr>
      <vt:lpstr>ВХОДЯЩИЙ НОМЕР ВК</vt:lpstr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ВХОДЯЩИЙ НОМЕР ВК</dc:title>
  <dc:subject/>
  <dc:creator>Zufar Karimov</dc:creator>
  <cp:keywords/>
  <dc:description/>
  <cp:lastModifiedBy>app</cp:lastModifiedBy>
  <cp:revision>2</cp:revision>
  <cp:lastPrinted>2017-12-05T10:26:00Z</cp:lastPrinted>
  <dcterms:created xsi:type="dcterms:W3CDTF">2026-10-01T00:06:00Z</dcterms:created>
  <dcterms:modified xsi:type="dcterms:W3CDTF">2026-10-01T00:06:00Z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0x01010027DA732502B6C147A48D6346117A915D</vt:lpwstr>
  </property>
</Properties>
</file>