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D8855" w14:textId="77777777" w:rsidR="00915F67" w:rsidRPr="004F57B0" w:rsidRDefault="00915F67" w:rsidP="00915F6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Согласие на обработку персональных данных</w:t>
      </w:r>
    </w:p>
    <w:p w14:paraId="1383C94C" w14:textId="77777777" w:rsidR="00915F67" w:rsidRPr="004F57B0" w:rsidRDefault="00915F67" w:rsidP="00915F6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Calibri" w:hAnsi="Times New Roman"/>
          <w:b/>
          <w:sz w:val="24"/>
          <w:szCs w:val="24"/>
        </w:rPr>
      </w:pPr>
    </w:p>
    <w:tbl>
      <w:tblPr>
        <w:tblW w:w="9356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9356"/>
      </w:tblGrid>
      <w:tr w:rsidR="00915F67" w:rsidRPr="004F57B0" w14:paraId="33443521" w14:textId="77777777" w:rsidTr="002C13BD">
        <w:tc>
          <w:tcPr>
            <w:tcW w:w="9356" w:type="dxa"/>
            <w:tcBorders>
              <w:top w:val="double" w:sz="4" w:space="0" w:color="auto"/>
            </w:tcBorders>
          </w:tcPr>
          <w:p w14:paraId="41CE26BA" w14:textId="77777777" w:rsidR="00915F67" w:rsidRPr="00F50DF2" w:rsidRDefault="00915F67" w:rsidP="002C13B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Фамилия, имя, отчество (последнее – при наличии) субъекта персональных данных</w:t>
            </w:r>
          </w:p>
          <w:p w14:paraId="1CB082CE" w14:textId="1EC469EC" w:rsidR="00915F67" w:rsidRPr="00915F67" w:rsidRDefault="00915F67" w:rsidP="002C13B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hAnsi="Times New Roman"/>
                <w:b/>
                <w:color w:val="FF0000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r>
              <w:rPr>
                <w:rFonts w:ascii="Times New Roman" w:hAnsi="Times New Roman"/>
                <w:b/>
                <w:color w:val="000000" w:themeColor="text1"/>
                <w:lang w:val="en-US"/>
              </w:rPr>
              <w:t>{key_ria_authorX_fullname_long}</w:t>
            </w:r>
          </w:p>
          <w:p w14:paraId="3A96D0BC" w14:textId="45BBD7A8" w:rsidR="00915F67" w:rsidRPr="00915F67" w:rsidRDefault="00915F67" w:rsidP="002C13B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Адрес места жительства</w:t>
            </w:r>
            <w:r>
              <w:rPr>
                <w:rFonts w:ascii="Times New Roman" w:hAnsi="Times New Roman"/>
                <w:b/>
              </w:rPr>
              <w:t xml:space="preserve"> {</w:t>
            </w:r>
            <w:r>
              <w:rPr>
                <w:rFonts w:ascii="Times New Roman" w:hAnsi="Times New Roman"/>
                <w:b/>
                <w:lang w:val="en-US"/>
              </w:rPr>
              <w:t>key</w:t>
            </w:r>
            <w:r>
              <w:rPr>
                <w:rFonts w:ascii="Times New Roman" w:hAnsi="Times New Roman"/>
                <w:b/>
              </w:rPr>
              <w:t>_</w:t>
            </w:r>
            <w:r>
              <w:rPr>
                <w:rFonts w:ascii="Times New Roman" w:hAnsi="Times New Roman"/>
                <w:b/>
                <w:lang w:val="en-US"/>
              </w:rPr>
              <w:t>ria</w:t>
            </w:r>
            <w:r>
              <w:rPr>
                <w:rFonts w:ascii="Times New Roman" w:hAnsi="Times New Roman"/>
                <w:b/>
              </w:rPr>
              <w:t>_</w:t>
            </w:r>
            <w:r>
              <w:rPr>
                <w:rFonts w:ascii="Times New Roman" w:hAnsi="Times New Roman"/>
                <w:b/>
                <w:lang w:val="en-US"/>
              </w:rPr>
              <w:t>authorX</w:t>
            </w:r>
            <w:r>
              <w:rPr>
                <w:rFonts w:ascii="Times New Roman" w:hAnsi="Times New Roman"/>
                <w:b/>
              </w:rPr>
              <w:t>_</w:t>
            </w:r>
            <w:r>
              <w:rPr>
                <w:rFonts w:ascii="Times New Roman" w:hAnsi="Times New Roman"/>
                <w:b/>
                <w:lang w:val="en-US"/>
              </w:rPr>
              <w:t>address</w:t>
            </w:r>
            <w:r>
              <w:rPr>
                <w:rFonts w:ascii="Times New Roman" w:hAnsi="Times New Roman"/>
                <w:b/>
              </w:rPr>
              <w:t>}</w:t>
            </w:r>
          </w:p>
          <w:p w14:paraId="46D2831B" w14:textId="77777777" w:rsidR="00915F67" w:rsidRPr="003C021D" w:rsidRDefault="00915F67" w:rsidP="002C13BD">
            <w:pPr>
              <w:widowControl w:val="0"/>
              <w:tabs>
                <w:tab w:val="left" w:pos="1245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hAnsi="Times New Roman"/>
              </w:rPr>
            </w:pPr>
          </w:p>
          <w:p w14:paraId="14FC6F3D" w14:textId="1935CA25" w:rsidR="00915F67" w:rsidRPr="00F50DF2" w:rsidRDefault="00915F67" w:rsidP="002C13BD">
            <w:pPr>
              <w:widowControl w:val="0"/>
              <w:tabs>
                <w:tab w:val="left" w:pos="1245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Документ, удостоверяющий личность субъекта персональных данных, дата его выдачи и выдавший орган </w:t>
            </w:r>
            <w:r>
              <w:rPr>
                <w:rFonts w:ascii="Times New Roman" w:hAnsi="Times New Roman"/>
                <w:b/>
                <w:color w:val="000000" w:themeColor="text1"/>
              </w:rPr>
              <w:t>{</w:t>
            </w:r>
            <w:r>
              <w:rPr>
                <w:rFonts w:ascii="Times New Roman" w:hAnsi="Times New Roman"/>
                <w:b/>
                <w:color w:val="000000" w:themeColor="text1"/>
                <w:lang w:val="en-US"/>
              </w:rPr>
              <w:t>key</w:t>
            </w:r>
            <w:r>
              <w:rPr>
                <w:rFonts w:ascii="Times New Roman" w:hAnsi="Times New Roman"/>
                <w:b/>
                <w:color w:val="000000" w:themeColor="text1"/>
              </w:rPr>
              <w:t>_</w:t>
            </w:r>
            <w:r>
              <w:rPr>
                <w:rFonts w:ascii="Times New Roman" w:hAnsi="Times New Roman"/>
                <w:b/>
                <w:color w:val="000000" w:themeColor="text1"/>
                <w:lang w:val="en-US"/>
              </w:rPr>
              <w:t>ria</w:t>
            </w:r>
            <w:r>
              <w:rPr>
                <w:rFonts w:ascii="Times New Roman" w:hAnsi="Times New Roman"/>
                <w:b/>
                <w:color w:val="000000" w:themeColor="text1"/>
              </w:rPr>
              <w:t>_</w:t>
            </w:r>
            <w:r>
              <w:rPr>
                <w:rFonts w:ascii="Times New Roman" w:hAnsi="Times New Roman"/>
                <w:b/>
                <w:color w:val="000000" w:themeColor="text1"/>
                <w:lang w:val="en-US"/>
              </w:rPr>
              <w:t>authorX</w:t>
            </w:r>
            <w:r>
              <w:rPr>
                <w:rFonts w:ascii="Times New Roman" w:hAnsi="Times New Roman"/>
                <w:b/>
                <w:color w:val="000000" w:themeColor="text1"/>
              </w:rPr>
              <w:t>_</w:t>
            </w:r>
            <w:r>
              <w:rPr>
                <w:rFonts w:ascii="Times New Roman" w:hAnsi="Times New Roman"/>
                <w:b/>
                <w:color w:val="000000" w:themeColor="text1"/>
                <w:lang w:val="en-US"/>
              </w:rPr>
              <w:t>id</w:t>
            </w:r>
            <w:r>
              <w:rPr>
                <w:rFonts w:ascii="Times New Roman" w:hAnsi="Times New Roman"/>
                <w:b/>
                <w:color w:val="000000" w:themeColor="text1"/>
              </w:rPr>
              <w:t>_</w:t>
            </w:r>
            <w:r>
              <w:rPr>
                <w:rFonts w:ascii="Times New Roman" w:hAnsi="Times New Roman"/>
                <w:b/>
                <w:color w:val="000000" w:themeColor="text1"/>
                <w:lang w:val="en-US"/>
              </w:rPr>
              <w:t>document</w:t>
            </w:r>
            <w:r>
              <w:rPr>
                <w:rFonts w:ascii="Times New Roman" w:hAnsi="Times New Roman"/>
                <w:b/>
                <w:color w:val="000000" w:themeColor="text1"/>
              </w:rPr>
              <w:t>}</w:t>
            </w:r>
          </w:p>
        </w:tc>
      </w:tr>
      <w:tr w:rsidR="00915F67" w:rsidRPr="004F57B0" w14:paraId="2D2F38AA" w14:textId="77777777" w:rsidTr="002C13BD">
        <w:tc>
          <w:tcPr>
            <w:tcW w:w="9356" w:type="dxa"/>
            <w:tcBorders>
              <w:top w:val="single" w:sz="8" w:space="0" w:color="auto"/>
            </w:tcBorders>
          </w:tcPr>
          <w:p w14:paraId="5AB6EEC8" w14:textId="77777777" w:rsidR="00915F67" w:rsidRPr="00F50DF2" w:rsidRDefault="00915F67" w:rsidP="002C13B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СОГЛАСИЕ НА ОБРАБОТКУ ПЕРСОНАЛЬНЫХ ДАННЫХ</w:t>
            </w:r>
          </w:p>
          <w:p w14:paraId="36F3468C" w14:textId="77777777" w:rsidR="00915F67" w:rsidRPr="00F50DF2" w:rsidRDefault="00915F67" w:rsidP="002C13B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outlineLvl w:val="0"/>
              <w:rPr>
                <w:rFonts w:ascii="Times New Roman" w:hAnsi="Times New Roman"/>
                <w:b/>
              </w:rPr>
            </w:pPr>
          </w:p>
          <w:p w14:paraId="2DE6452C" w14:textId="77777777" w:rsidR="00915F67" w:rsidRPr="00F50DF2" w:rsidRDefault="00915F67" w:rsidP="002C13B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43"/>
              <w:jc w:val="both"/>
              <w:textAlignment w:val="baseline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 xml:space="preserve">Настоящим выражаю согласие на обработку моих персональных данных, предусмотренную частью 3 статьи 3 </w:t>
            </w:r>
            <w:r>
              <w:rPr>
                <w:rFonts w:ascii="Times New Roman" w:hAnsi="Times New Roman"/>
                <w:bCs/>
              </w:rPr>
              <w:t xml:space="preserve">Федерального закона от 27 июля 2006 г. № 152-ФЗ, </w:t>
            </w:r>
            <w:r>
              <w:rPr>
                <w:rFonts w:ascii="Times New Roman" w:hAnsi="Times New Roman"/>
              </w:rPr>
              <w:t xml:space="preserve">в целях предоставления Федеральной службой по интеллектуальной собственности (Роспатент) </w:t>
            </w:r>
            <w:r>
              <w:rPr>
                <w:rFonts w:ascii="Times New Roman" w:hAnsi="Times New Roman"/>
                <w:bCs/>
              </w:rPr>
              <w:t xml:space="preserve">в соответствии с Федеральным законом </w:t>
              <w:br/>
              <w:t xml:space="preserve">от 27 июля 2010 г. № 210-ФЗ «Об организации предоставления государственных и муниципальных услуг» </w:t>
            </w:r>
            <w:r>
              <w:rPr>
                <w:rFonts w:ascii="Times New Roman" w:hAnsi="Times New Roman"/>
              </w:rPr>
              <w:t xml:space="preserve">государственной услуги </w:t>
            </w:r>
            <w:r>
              <w:rPr>
                <w:rFonts w:ascii="Times New Roman" w:hAnsi="Times New Roman"/>
                <w:bCs/>
              </w:rPr>
              <w:t>по государственной регистрации изобретения и выдаче патента на изобретение, его дубликата.</w:t>
            </w:r>
          </w:p>
          <w:p w14:paraId="75F87A6E" w14:textId="760D632E" w:rsidR="00915F67" w:rsidRPr="003C021D" w:rsidRDefault="00915F67" w:rsidP="002C13B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u w:val="single"/>
              </w:rPr>
              <w:t>{</w:t>
            </w:r>
            <w:r>
              <w:rPr>
                <w:rFonts w:ascii="Times New Roman" w:hAnsi="Times New Roman"/>
                <w:u w:val="single"/>
                <w:lang w:val="en-US"/>
              </w:rPr>
              <w:t>key</w:t>
            </w:r>
            <w:r>
              <w:rPr>
                <w:rFonts w:ascii="Times New Roman" w:hAnsi="Times New Roman"/>
                <w:u w:val="single"/>
              </w:rPr>
              <w:t>_</w:t>
            </w:r>
            <w:r>
              <w:rPr>
                <w:rFonts w:ascii="Times New Roman" w:hAnsi="Times New Roman"/>
                <w:u w:val="single"/>
                <w:lang w:val="en-US"/>
              </w:rPr>
              <w:t>ria</w:t>
            </w:r>
            <w:r>
              <w:rPr>
                <w:rFonts w:ascii="Times New Roman" w:hAnsi="Times New Roman"/>
                <w:u w:val="single"/>
              </w:rPr>
              <w:t>_</w:t>
            </w:r>
            <w:r>
              <w:rPr>
                <w:rFonts w:ascii="Times New Roman" w:hAnsi="Times New Roman"/>
                <w:u w:val="single"/>
                <w:lang w:val="en-US"/>
              </w:rPr>
              <w:t>title</w:t>
            </w:r>
            <w:r>
              <w:rPr>
                <w:rFonts w:ascii="Times New Roman" w:hAnsi="Times New Roman"/>
                <w:u w:val="single"/>
              </w:rPr>
              <w:t>}</w:t>
            </w:r>
            <w:r>
              <w:rPr>
                <w:rFonts w:ascii="Times New Roman" w:hAnsi="Times New Roman"/>
                <w:i/>
              </w:rPr>
              <w:t xml:space="preserve"> </w:t>
            </w:r>
          </w:p>
          <w:p w14:paraId="587DB8CF" w14:textId="77777777" w:rsidR="00915F67" w:rsidRPr="00915F67" w:rsidRDefault="00915F67" w:rsidP="002C13B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i/>
                <w:color w:val="000000" w:themeColor="text1"/>
              </w:rPr>
            </w:pPr>
            <w:r>
              <w:rPr>
                <w:rFonts w:ascii="Times New Roman" w:hAnsi="Times New Roman"/>
                <w:i/>
                <w:color w:val="000000" w:themeColor="text1"/>
              </w:rPr>
              <w:t>(указывается  название)</w:t>
            </w:r>
          </w:p>
          <w:p w14:paraId="6A27B7EF" w14:textId="77777777" w:rsidR="00915F67" w:rsidRPr="00F50DF2" w:rsidRDefault="00915F67" w:rsidP="002C13B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  заявки ____________________________________________________________________</w:t>
            </w:r>
          </w:p>
          <w:p w14:paraId="10C84AC2" w14:textId="77777777" w:rsidR="00915F67" w:rsidRPr="00F50DF2" w:rsidRDefault="00915F67" w:rsidP="002C13B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(указывается при наличии регистрационного номера заявки)</w:t>
            </w:r>
          </w:p>
          <w:p w14:paraId="6EE89C69" w14:textId="77777777" w:rsidR="00915F67" w:rsidRPr="00F50DF2" w:rsidRDefault="00915F67" w:rsidP="002C13BD">
            <w:pPr>
              <w:spacing w:after="0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</w:rPr>
              <w:t>Заявитель __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u w:val="single"/>
              </w:rPr>
              <w:t xml:space="preserve">Федеральное государственное автономное образовательное учреждение высшего образования «Российский университет дружбы народов имени Патриса Лумумбы» (РУДН)</w:t>
            </w:r>
            <w:r>
              <w:rPr>
                <w:rFonts w:ascii="Times New Roman" w:hAnsi="Times New Roman"/>
                <w:b/>
                <w:u w:val="single"/>
              </w:rPr>
              <w:t xml:space="preserve"> </w:t>
            </w:r>
          </w:p>
          <w:p w14:paraId="6CC5613A" w14:textId="77777777" w:rsidR="00915F67" w:rsidRPr="00F50DF2" w:rsidRDefault="00915F67" w:rsidP="002C13BD">
            <w:pPr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b/>
                <w:bCs/>
                <w:u w:val="single"/>
              </w:rPr>
              <w:t>РУДН, отдел интеллектуальной собственности, ул. Миклухо-Маклая, д. 6, Москва, ГСП, 117198</w:t>
            </w:r>
          </w:p>
          <w:p w14:paraId="6B2FDC4A" w14:textId="77777777" w:rsidR="00915F67" w:rsidRPr="00F50DF2" w:rsidRDefault="00915F67" w:rsidP="002C13B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 (указываются фамилия, имя, отчество (последнее – при наличии) и место жительства)</w:t>
            </w:r>
          </w:p>
          <w:p w14:paraId="2622E437" w14:textId="77777777" w:rsidR="00915F67" w:rsidRPr="00F50DF2" w:rsidRDefault="00915F67" w:rsidP="002C13BD">
            <w:pPr>
              <w:widowControl w:val="0"/>
              <w:tabs>
                <w:tab w:val="left" w:pos="70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743"/>
              <w:jc w:val="both"/>
              <w:textAlignment w:val="baseline"/>
              <w:rPr>
                <w:rFonts w:ascii="Times New Roman" w:hAnsi="Times New Roman"/>
              </w:rPr>
            </w:pPr>
          </w:p>
          <w:p w14:paraId="2399EA06" w14:textId="77777777" w:rsidR="00915F67" w:rsidRPr="00F50DF2" w:rsidRDefault="00915F67" w:rsidP="002C13BD">
            <w:pPr>
              <w:widowControl w:val="0"/>
              <w:tabs>
                <w:tab w:val="left" w:pos="70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743"/>
              <w:jc w:val="both"/>
              <w:textAlignment w:val="baseline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 xml:space="preserve">Мне известно, что предоставленные мною персональные данные, которые не являются необходимыми для предоставления указанной государственной услуги, будут подвергнуты обработке, предусмотренной </w:t>
            </w:r>
            <w:r>
              <w:rPr>
                <w:rFonts w:ascii="Times New Roman" w:hAnsi="Times New Roman"/>
                <w:bCs/>
              </w:rPr>
              <w:t xml:space="preserve">Федеральным законом от 27 июля 2006 г. </w:t>
              <w:br/>
              <w:t>№ 152-ФЗ, при этом публикация моих персональных данных будет произведена Роспатентом в соответствии с действующим законодательством.</w:t>
            </w:r>
          </w:p>
          <w:p w14:paraId="62B3AC10" w14:textId="77777777" w:rsidR="00915F67" w:rsidRPr="00F50DF2" w:rsidRDefault="00915F67" w:rsidP="002C13BD">
            <w:pPr>
              <w:widowControl w:val="0"/>
              <w:tabs>
                <w:tab w:val="left" w:pos="70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743"/>
              <w:jc w:val="both"/>
              <w:textAlignment w:val="baseline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 xml:space="preserve">Мне известно, что настоящее согласие действует бессрочно.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</w:t>
            </w:r>
            <w:r>
              <w:rPr>
                <w:rFonts w:ascii="Times New Roman" w:hAnsi="Times New Roman"/>
                <w:bCs/>
              </w:rPr>
              <w:t xml:space="preserve">пунктом 4 части 1 статьи 6 Федерального закона </w:t>
              <w:br/>
              <w:t>от 27 июля 2006 г. № 152-ФЗ.</w:t>
            </w:r>
          </w:p>
          <w:p w14:paraId="21DCD162" w14:textId="77777777" w:rsidR="00915F67" w:rsidRPr="00F50DF2" w:rsidRDefault="00915F67" w:rsidP="002C13BD">
            <w:pPr>
              <w:widowControl w:val="0"/>
              <w:tabs>
                <w:tab w:val="left" w:pos="70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743"/>
              <w:jc w:val="both"/>
              <w:textAlignment w:val="baseline"/>
              <w:rPr>
                <w:rFonts w:ascii="Times New Roman" w:hAnsi="Times New Roman"/>
                <w:bCs/>
              </w:rPr>
            </w:pPr>
          </w:p>
          <w:p w14:paraId="2F5961D6" w14:textId="7C00D7EF" w:rsidR="00915F67" w:rsidRPr="00915F67" w:rsidRDefault="00915F67" w:rsidP="002C13BD">
            <w:pPr>
              <w:widowControl w:val="0"/>
              <w:tabs>
                <w:tab w:val="left" w:pos="70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Подпись</w:t>
            </w:r>
            <w:r>
              <w:rPr>
                <w:rFonts w:ascii="Times New Roman" w:hAnsi="Times New Roman"/>
                <w:lang w:val="en-US"/>
              </w:rPr>
              <w:t xml:space="preserve">     ________   </w:t>
            </w:r>
            <w:r>
              <w:rPr>
                <w:rFonts w:ascii="Times New Roman" w:hAnsi="Times New Roman"/>
                <w:i/>
                <w:iCs/>
                <w:lang w:val="en-US"/>
              </w:rPr>
              <w:t>{</w:t>
            </w:r>
            <w:r>
              <w:rPr>
                <w:rFonts w:ascii="Times New Roman" w:hAnsi="Times New Roman"/>
                <w:b/>
                <w:i/>
                <w:iCs/>
                <w:lang w:val="en-US"/>
              </w:rPr>
              <w:t>key_ria_authorX_fullname_short</w:t>
            </w:r>
            <w:r>
              <w:rPr>
                <w:rFonts w:ascii="Times New Roman" w:hAnsi="Times New Roman"/>
                <w:i/>
                <w:iCs/>
                <w:lang w:val="en-US"/>
              </w:rPr>
              <w:t>}</w:t>
            </w:r>
            <w:r>
              <w:rPr>
                <w:rFonts w:ascii="Times New Roman" w:hAnsi="Times New Roman"/>
                <w:lang w:val="en-US"/>
              </w:rPr>
              <w:t xml:space="preserve">                          </w:t>
            </w:r>
            <w:r>
              <w:rPr>
                <w:rFonts w:ascii="Times New Roman" w:hAnsi="Times New Roman"/>
              </w:rPr>
              <w:t>Дата</w:t>
            </w:r>
            <w:r>
              <w:rPr>
                <w:rFonts w:ascii="Times New Roman" w:hAnsi="Times New Roman"/>
                <w:lang w:val="en-US"/>
              </w:rPr>
              <w:t xml:space="preserve"> _________________</w:t>
            </w:r>
          </w:p>
          <w:p w14:paraId="130B224A" w14:textId="77777777" w:rsidR="00915F67" w:rsidRPr="00F50DF2" w:rsidRDefault="00915F67" w:rsidP="002C13BD">
            <w:pPr>
              <w:widowControl w:val="0"/>
              <w:tabs>
                <w:tab w:val="left" w:pos="70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  <w:vertAlign w:val="superscript"/>
                <w:lang w:val="en-US"/>
              </w:rPr>
              <w:t xml:space="preserve">                              </w:t>
            </w:r>
            <w:r>
              <w:rPr>
                <w:rFonts w:ascii="Times New Roman" w:hAnsi="Times New Roman"/>
                <w:i/>
                <w:vertAlign w:val="superscript"/>
              </w:rPr>
              <w:t>фамилия, имя, отчество (последнее – при наличии)</w:t>
            </w:r>
          </w:p>
        </w:tc>
      </w:tr>
    </w:tbl>
    <w:p w14:paraId="2938BCF8" w14:textId="77777777" w:rsidR="008A56D2" w:rsidRPr="005E5DED" w:rsidRDefault="008A56D2" w:rsidP="00F9512B">
      <w:pPr>
        <w:spacing w:after="0"/>
      </w:pPr>
    </w:p>
    <w:sectPr w:rsidR="008A56D2" w:rsidRPr="005E5DED" w:rsidSect="00E82F95"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CA"/>
    <w:rsid w:val="001A0503"/>
    <w:rsid w:val="001B53A7"/>
    <w:rsid w:val="001F31B2"/>
    <w:rsid w:val="003372BF"/>
    <w:rsid w:val="0034307C"/>
    <w:rsid w:val="00350427"/>
    <w:rsid w:val="003C3516"/>
    <w:rsid w:val="003E6E8F"/>
    <w:rsid w:val="004031D8"/>
    <w:rsid w:val="0052412E"/>
    <w:rsid w:val="00545605"/>
    <w:rsid w:val="005617FA"/>
    <w:rsid w:val="005A1CDF"/>
    <w:rsid w:val="005C14DC"/>
    <w:rsid w:val="005E5DED"/>
    <w:rsid w:val="0060341F"/>
    <w:rsid w:val="0065233B"/>
    <w:rsid w:val="00785992"/>
    <w:rsid w:val="0079585E"/>
    <w:rsid w:val="007E384C"/>
    <w:rsid w:val="008A56D2"/>
    <w:rsid w:val="009153C0"/>
    <w:rsid w:val="00915F67"/>
    <w:rsid w:val="00A87B10"/>
    <w:rsid w:val="00AF473C"/>
    <w:rsid w:val="00B43B8D"/>
    <w:rsid w:val="00B645DF"/>
    <w:rsid w:val="00C245D2"/>
    <w:rsid w:val="00CC5D75"/>
    <w:rsid w:val="00CD7159"/>
    <w:rsid w:val="00D50B45"/>
    <w:rsid w:val="00DB309C"/>
    <w:rsid w:val="00DD6AE8"/>
    <w:rsid w:val="00DF6B17"/>
    <w:rsid w:val="00E21633"/>
    <w:rsid w:val="00E82F95"/>
    <w:rsid w:val="00E961CA"/>
    <w:rsid w:val="00EA75ED"/>
    <w:rsid w:val="00F12E13"/>
    <w:rsid w:val="00F13ABD"/>
    <w:rsid w:val="00F17937"/>
    <w:rsid w:val="00F9512B"/>
    <w:rsid w:val="00FB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D78B1BE"/>
  <w15:chartTrackingRefBased/>
  <w15:docId w15:val="{603B4666-4F0D-44D3-BAA3-EAF0FD80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14DC"/>
    <w:pPr>
      <w:spacing w:after="160" w:line="259" w:lineRule="auto"/>
    </w:pPr>
    <w:rPr>
      <w:rFonts w:eastAsia="Times New Roman"/>
      <w:sz w:val="22"/>
      <w:szCs w:val="22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72BF"/>
    <w:rPr>
      <w:rFonts w:eastAsia="Times New Roman"/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7DA732502B6C147A48D6346117A915D" ma:contentTypeVersion="0" ma:contentTypeDescription="Создание документа." ma:contentTypeScope="" ma:versionID="37197a3fad1e2f3f5aea6ca0a8039e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0ab2cca16a67b228b13b199201e93d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5A1E9B-1020-438C-875B-43F46A5376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8A97789-E28A-4FA4-8782-ABF1A3EC2E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45E7EB-DA7A-4616-8CCB-B8D12CA6DDF9}">
  <ds:schemaRefs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terms/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93d8af47-6d13-479d-a5b6-e2547e281a36.dotx</Template>
  <TotalTime>0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Дата поступления</vt:lpstr>
      <vt:lpstr>Дата поступления</vt:lpstr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Дата поступления</dc:title>
  <dc:subject/>
  <dc:creator>Zufar Karimov</dc:creator>
  <cp:keywords/>
  <cp:lastModifiedBy>app</cp:lastModifiedBy>
  <cp:revision>2</cp:revision>
  <dcterms:created xsi:type="dcterms:W3CDTF">2026-10-01T00:06:00Z</dcterms:created>
  <dcterms:modified xsi:type="dcterms:W3CDTF">2026-10-01T00:06:00Z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0x01010027DA732502B6C147A48D6346117A915D</vt:lpwstr>
  </property>
</Properties>
</file>