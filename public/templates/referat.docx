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27955" w14:textId="77777777" w:rsidR="001E50B8" w:rsidRPr="008370F9" w:rsidRDefault="001E50B8" w:rsidP="008370F9">
      <w:pPr>
        <w:spacing w:after="480"/>
        <w:ind w:left="2268" w:hanging="2268"/>
        <w:contextualSpacing w:val="0"/>
        <w:jc w:val="center"/>
        <w:rPr>
          <w:b/>
          <w:spacing w:val="60"/>
        </w:rPr>
      </w:pPr>
      <w:r>
        <w:rPr>
          <w:b/>
          <w:spacing w:val="60"/>
        </w:rPr>
        <w:t>РЕФЕРАТ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9"/>
        <w:gridCol w:w="7009"/>
      </w:tblGrid>
      <w:tr w:rsidR="008370F9" w14:paraId="62922798" w14:textId="77777777" w:rsidTr="00C646C5">
        <w:tc>
          <w:tcPr>
            <w:tcW w:w="2161" w:type="dxa"/>
          </w:tcPr>
          <w:p w14:paraId="5F358652" w14:textId="77777777" w:rsidR="008370F9" w:rsidRDefault="008370F9" w:rsidP="008370F9">
            <w:pPr>
              <w:rPr>
                <w:b/>
              </w:rPr>
            </w:pPr>
            <w:r>
              <w:rPr>
                <w:b/>
              </w:rPr>
              <w:t>Авторы:</w:t>
            </w:r>
          </w:p>
        </w:tc>
        <w:tc>
          <w:tcPr>
            <w:tcW w:w="7227" w:type="dxa"/>
            <w:vAlign w:val="center"/>
          </w:tcPr>
          <w:p w14:paraId="236EECD4" w14:textId="03C7D9D5" w:rsidR="005033B8" w:rsidRDefault="008370F9" w:rsidP="008370F9">
            <w:r>
              <w:t>{</w:t>
            </w:r>
            <w:r>
              <w:rPr>
                <w:b/>
                <w:sz w:val="28"/>
                <w:szCs w:val="28"/>
                <w:lang w:val="en-US"/>
              </w:rPr>
              <w:t>key_ria_authors_short</w:t>
            </w:r>
            <w:r>
              <w:t>}</w:t>
            </w:r>
          </w:p>
          <w:p w14:paraId="71805036" w14:textId="77777777" w:rsidR="005033B8" w:rsidRPr="008370F9" w:rsidRDefault="005033B8" w:rsidP="008370F9"/>
        </w:tc>
      </w:tr>
      <w:tr w:rsidR="008370F9" w14:paraId="6709C909" w14:textId="77777777" w:rsidTr="00C646C5">
        <w:tc>
          <w:tcPr>
            <w:tcW w:w="2161" w:type="dxa"/>
          </w:tcPr>
          <w:p w14:paraId="1C05D55A" w14:textId="77777777" w:rsidR="008370F9" w:rsidRDefault="00C646C5" w:rsidP="008370F9">
            <w:pPr>
              <w:rPr>
                <w:b/>
              </w:rPr>
            </w:pPr>
            <w:r>
              <w:rPr>
                <w:b/>
              </w:rPr>
              <w:t>{key_ria_type_long}:</w:t>
            </w:r>
          </w:p>
        </w:tc>
        <w:tc>
          <w:tcPr>
            <w:tcW w:w="7227" w:type="dxa"/>
            <w:vAlign w:val="center"/>
          </w:tcPr>
          <w:p w14:paraId="26D69D16" w14:textId="77777777" w:rsidR="008370F9" w:rsidRDefault="008370F9" w:rsidP="008370F9">
            <w:pPr>
              <w:rPr>
                <w:b/>
              </w:rPr>
            </w:pPr>
            <w:r>
              <w:rPr>
                <w:b/>
              </w:rPr>
              <w:t>{key_ria_title}</w:t>
            </w:r>
          </w:p>
          <w:p w14:paraId="12552219" w14:textId="77777777" w:rsidR="005033B8" w:rsidRDefault="005033B8" w:rsidP="008370F9">
            <w:pPr>
              <w:rPr>
                <w:b/>
              </w:rPr>
            </w:pPr>
          </w:p>
        </w:tc>
      </w:tr>
      <w:tr w:rsidR="008370F9" w14:paraId="5A108B5B" w14:textId="77777777" w:rsidTr="00C646C5">
        <w:tc>
          <w:tcPr>
            <w:tcW w:w="2161" w:type="dxa"/>
          </w:tcPr>
          <w:p w14:paraId="7D7241B2" w14:textId="77777777" w:rsidR="008370F9" w:rsidRPr="005F079D" w:rsidRDefault="008370F9" w:rsidP="008370F9">
            <w:pPr>
              <w:rPr>
                <w:b/>
              </w:rPr>
            </w:pPr>
            <w:r>
              <w:rPr>
                <w:b/>
              </w:rPr>
              <w:t>Аннотация:</w:t>
            </w:r>
          </w:p>
        </w:tc>
        <w:tc>
          <w:tcPr>
            <w:tcW w:w="7227" w:type="dxa"/>
          </w:tcPr>
          <w:p w14:paraId="234F4B4B" w14:textId="77777777" w:rsidR="008370F9" w:rsidRDefault="008370F9" w:rsidP="008370F9">
            <w:pPr>
              <w:jc w:val="both"/>
            </w:pPr>
            <w:r>
              <w:t>{key_ria_annotation}</w:t>
            </w:r>
          </w:p>
          <w:p w14:paraId="34083904" w14:textId="77777777" w:rsidR="005033B8" w:rsidRDefault="005033B8" w:rsidP="008370F9">
            <w:pPr>
              <w:jc w:val="both"/>
            </w:pPr>
          </w:p>
          <w:p w14:paraId="3A800DD8" w14:textId="77777777" w:rsidR="005033B8" w:rsidRDefault="005033B8" w:rsidP="008370F9">
            <w:pPr>
              <w:jc w:val="both"/>
            </w:pPr>
          </w:p>
          <w:p w14:paraId="5D9FE492" w14:textId="77777777" w:rsidR="005033B8" w:rsidRPr="008370F9" w:rsidRDefault="005033B8" w:rsidP="008370F9">
            <w:pPr>
              <w:jc w:val="both"/>
            </w:pPr>
          </w:p>
        </w:tc>
      </w:tr>
      <w:tr w:rsidR="008370F9" w14:paraId="5AC52EB4" w14:textId="77777777" w:rsidTr="00C646C5">
        <w:tc>
          <w:tcPr>
            <w:tcW w:w="2161" w:type="dxa"/>
          </w:tcPr>
          <w:p w14:paraId="47BF057D" w14:textId="77777777" w:rsidR="008370F9" w:rsidRPr="00762037" w:rsidRDefault="008370F9" w:rsidP="008370F9">
            <w:pPr>
              <w:rPr>
                <w:b/>
              </w:rPr>
            </w:pPr>
            <w:r>
              <w:rPr>
                <w:b/>
              </w:rPr>
              <w:t>Язык:</w:t>
            </w:r>
          </w:p>
        </w:tc>
        <w:tc>
          <w:tcPr>
            <w:tcW w:w="7227" w:type="dxa"/>
            <w:vAlign w:val="center"/>
          </w:tcPr>
          <w:p w14:paraId="064267AD" w14:textId="77777777" w:rsidR="008370F9" w:rsidRDefault="008370F9" w:rsidP="008370F9">
            <w:r>
              <w:t>{key_ria_programming_language}</w:t>
            </w:r>
          </w:p>
          <w:p w14:paraId="3C901477" w14:textId="77777777" w:rsidR="005033B8" w:rsidRDefault="005033B8" w:rsidP="008370F9"/>
          <w:p w14:paraId="7E6DF10B" w14:textId="77777777" w:rsidR="005033B8" w:rsidRPr="008370F9" w:rsidRDefault="005033B8" w:rsidP="008370F9"/>
        </w:tc>
      </w:tr>
      <w:tr w:rsidR="008370F9" w14:paraId="50667666" w14:textId="77777777" w:rsidTr="00C646C5">
        <w:tc>
          <w:tcPr>
            <w:tcW w:w="2161" w:type="dxa"/>
          </w:tcPr>
          <w:p w14:paraId="599D8508" w14:textId="77777777" w:rsidR="005033B8" w:rsidRDefault="008370F9" w:rsidP="005033B8">
            <w:pPr>
              <w:spacing w:before="0"/>
              <w:rPr>
                <w:b/>
              </w:rPr>
            </w:pPr>
            <w:r>
              <w:rPr>
                <w:b/>
              </w:rPr>
              <w:t xml:space="preserve">Объем </w:t>
            </w:r>
          </w:p>
          <w:p w14:paraId="0B05755A" w14:textId="77777777" w:rsidR="008370F9" w:rsidRPr="001605C2" w:rsidRDefault="005033B8" w:rsidP="005033B8">
            <w:pPr>
              <w:spacing w:before="0"/>
              <w:rPr>
                <w:b/>
              </w:rPr>
            </w:pPr>
            <w:r>
              <w:rPr>
                <w:b/>
              </w:rPr>
              <w:t>программы:</w:t>
            </w:r>
          </w:p>
        </w:tc>
        <w:tc>
          <w:tcPr>
            <w:tcW w:w="7227" w:type="dxa"/>
            <w:vAlign w:val="center"/>
          </w:tcPr>
          <w:p w14:paraId="6B73B152" w14:textId="77777777" w:rsidR="008370F9" w:rsidRPr="008370F9" w:rsidRDefault="008370F9" w:rsidP="008370F9">
            <w:r>
              <w:t>{key_ria_code_size}</w:t>
            </w:r>
          </w:p>
        </w:tc>
      </w:tr>
    </w:tbl>
    <w:p w14:paraId="05D8F835" w14:textId="77777777" w:rsidR="007E3BB8" w:rsidRPr="008370F9" w:rsidRDefault="007E3BB8" w:rsidP="008370F9">
      <w:pPr>
        <w:jc w:val="both"/>
        <w:rPr>
          <w:b/>
        </w:rPr>
      </w:pPr>
    </w:p>
    <w:sectPr w:rsidR="007E3BB8" w:rsidRPr="008370F9" w:rsidSect="008370F9">
      <w:pgSz w:w="11906" w:h="16838"/>
      <w:pgMar w:top="709" w:right="1134" w:bottom="70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6" w:nlCheck="1" w:checkStyle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B3"/>
    <w:rsid w:val="000209D2"/>
    <w:rsid w:val="00070092"/>
    <w:rsid w:val="000C50FC"/>
    <w:rsid w:val="000E4BC6"/>
    <w:rsid w:val="0011426E"/>
    <w:rsid w:val="001605C2"/>
    <w:rsid w:val="001628E6"/>
    <w:rsid w:val="001D441E"/>
    <w:rsid w:val="001E50B8"/>
    <w:rsid w:val="001F71F1"/>
    <w:rsid w:val="002532E5"/>
    <w:rsid w:val="00267540"/>
    <w:rsid w:val="00294FBB"/>
    <w:rsid w:val="002C28E7"/>
    <w:rsid w:val="0036229A"/>
    <w:rsid w:val="00362A18"/>
    <w:rsid w:val="003D1EBD"/>
    <w:rsid w:val="003E6D02"/>
    <w:rsid w:val="003E75BF"/>
    <w:rsid w:val="003F287F"/>
    <w:rsid w:val="003F3681"/>
    <w:rsid w:val="003F49A4"/>
    <w:rsid w:val="004D2552"/>
    <w:rsid w:val="005033B8"/>
    <w:rsid w:val="00517C96"/>
    <w:rsid w:val="005207CA"/>
    <w:rsid w:val="00522AD5"/>
    <w:rsid w:val="005642B1"/>
    <w:rsid w:val="005D3E8B"/>
    <w:rsid w:val="005D4F0A"/>
    <w:rsid w:val="005E095F"/>
    <w:rsid w:val="005F079D"/>
    <w:rsid w:val="00600C93"/>
    <w:rsid w:val="00631157"/>
    <w:rsid w:val="00655586"/>
    <w:rsid w:val="00691A5F"/>
    <w:rsid w:val="00694A7D"/>
    <w:rsid w:val="006A0C0A"/>
    <w:rsid w:val="006B2AB3"/>
    <w:rsid w:val="006D2304"/>
    <w:rsid w:val="00762037"/>
    <w:rsid w:val="00782233"/>
    <w:rsid w:val="007855AF"/>
    <w:rsid w:val="007D78FE"/>
    <w:rsid w:val="007E3BB8"/>
    <w:rsid w:val="008344B8"/>
    <w:rsid w:val="008370F9"/>
    <w:rsid w:val="008445D2"/>
    <w:rsid w:val="00897EED"/>
    <w:rsid w:val="008F0C14"/>
    <w:rsid w:val="008F62CE"/>
    <w:rsid w:val="00946801"/>
    <w:rsid w:val="00952F30"/>
    <w:rsid w:val="009646D6"/>
    <w:rsid w:val="009662C5"/>
    <w:rsid w:val="009875C7"/>
    <w:rsid w:val="009B7F54"/>
    <w:rsid w:val="009C36CC"/>
    <w:rsid w:val="009E252A"/>
    <w:rsid w:val="00A00C16"/>
    <w:rsid w:val="00A45B63"/>
    <w:rsid w:val="00B56847"/>
    <w:rsid w:val="00C646C5"/>
    <w:rsid w:val="00CD60EE"/>
    <w:rsid w:val="00D91AF2"/>
    <w:rsid w:val="00D97016"/>
    <w:rsid w:val="00E06BC3"/>
    <w:rsid w:val="00E61853"/>
    <w:rsid w:val="00F05224"/>
    <w:rsid w:val="00F36E02"/>
    <w:rsid w:val="00F464E0"/>
    <w:rsid w:val="00F603DB"/>
    <w:rsid w:val="00F67028"/>
    <w:rsid w:val="00F94B38"/>
    <w:rsid w:val="00FA4F6E"/>
    <w:rsid w:val="00FF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565B"/>
  <w15:chartTrackingRefBased/>
  <w15:docId w15:val="{16007B4A-3764-4661-9DFB-4DAC6F74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0F9"/>
    <w:pPr>
      <w:spacing w:before="120" w:line="360" w:lineRule="auto"/>
      <w:contextualSpacing/>
    </w:pPr>
    <w:rPr>
      <w:rFonts w:ascii="Times New Roman" w:hAnsi="Times New Roman"/>
      <w:sz w:val="24"/>
      <w:szCs w:val="2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05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605C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39"/>
    <w:rsid w:val="00837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DA732502B6C147A48D6346117A915D" ma:contentTypeVersion="0" ma:contentTypeDescription="Создание документа." ma:contentTypeScope="" ma:versionID="37197a3fad1e2f3f5aea6ca0a8039e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A33717-43AE-4F34-885B-BE16DA6C852E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http://www.w3.org/XML/1998/namespace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B584124-AC4D-4FAF-B1DC-D3B2036481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F996EC-D6F7-44D5-89F2-23A661FC5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9785eb07-a672-46b7-90fa-0a4f6eb8085d.dotx</Template>
  <TotalTime>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Дом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Zufar Karimov</dc:creator>
  <cp:keywords/>
  <cp:lastModifiedBy>app</cp:lastModifiedBy>
  <cp:revision>2</cp:revision>
  <cp:lastPrinted>2016-01-21T08:41:00Z</cp:lastPrinted>
  <dcterms:created xsi:type="dcterms:W3CDTF">2026-10-01T00:06:00Z</dcterms:created>
  <dcterms:modified xsi:type="dcterms:W3CDTF">2026-10-01T00:06:00Z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0x01010027DA732502B6C147A48D6346117A915D</vt:lpwstr>
  </property>
</Properties>
</file>