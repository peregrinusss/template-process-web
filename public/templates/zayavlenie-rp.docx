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452"/>
        <w:gridCol w:w="1731"/>
        <w:gridCol w:w="1626"/>
        <w:gridCol w:w="751"/>
        <w:gridCol w:w="2648"/>
      </w:tblGrid>
      <w:tr w:rsidR="00EC6846" w14:paraId="54F68F1B" w14:textId="77777777" w:rsidTr="00F70776">
        <w:trPr>
          <w:trHeight w:hRule="exact" w:val="1717"/>
          <w:jc w:val="center"/>
        </w:trPr>
        <w:tc>
          <w:tcPr>
            <w:tcW w:w="3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1E33F" w14:textId="77777777" w:rsidR="00EC6846" w:rsidRDefault="00974A97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ВХОДЯЩИЙ НОМЕР ВК</w:t>
            </w:r>
          </w:p>
          <w:p w14:paraId="4B37A4CE" w14:textId="77777777" w:rsidR="00EC6846" w:rsidRDefault="00974A97">
            <w:pPr>
              <w:spacing w:before="600"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______________________________________</w:t>
            </w:r>
          </w:p>
          <w:p w14:paraId="30BA402A" w14:textId="77777777" w:rsidR="00EC6846" w:rsidRPr="00F70776" w:rsidRDefault="00974A97">
            <w:pPr>
              <w:spacing w:before="240"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Дата поступления: ____.  ____.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{key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year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}</w:t>
            </w:r>
          </w:p>
        </w:tc>
        <w:tc>
          <w:tcPr>
            <w:tcW w:w="33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C501D" w14:textId="77777777" w:rsidR="00EC6846" w:rsidRDefault="00974A97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  <w:t>РЕГИСТРАЦИОННЫЙ номер ПРОГРАММЫ ДЛЯ</w:t>
            </w:r>
            <w:r>
              <w:rPr>
                <w:rFonts w:ascii="Times New Roman" w:hAnsi="Times New Roman"/>
                <w:b/>
                <w:bCs/>
                <w:caps/>
                <w:sz w:val="12"/>
                <w:szCs w:val="12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  <w:t xml:space="preserve">эвм </w:t>
            </w:r>
            <w:r>
              <w:rPr>
                <w:rFonts w:ascii="Times New Roman" w:hAnsi="Times New Roman"/>
                <w:b/>
                <w:bCs/>
                <w:caps/>
                <w:sz w:val="12"/>
                <w:szCs w:val="12"/>
                <w:lang w:eastAsia="ru-RU"/>
              </w:rPr>
              <w:t>или</w:t>
            </w:r>
            <w:r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  <w:t xml:space="preserve"> Базы Данных </w:t>
            </w:r>
            <w:r>
              <w:rPr>
                <w:rFonts w:ascii="Times New Roman" w:hAnsi="Times New Roman"/>
                <w:b/>
                <w:bCs/>
                <w:caps/>
                <w:sz w:val="12"/>
                <w:szCs w:val="12"/>
                <w:lang w:eastAsia="ru-RU"/>
              </w:rPr>
              <w:t>в</w:t>
            </w:r>
            <w:r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  <w:t xml:space="preserve"> РЕЕСТРЕ</w:t>
            </w:r>
          </w:p>
          <w:p w14:paraId="48DA65F7" w14:textId="77777777" w:rsidR="00EC6846" w:rsidRDefault="00974A97">
            <w:pPr>
              <w:spacing w:before="240"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_________________________________ </w:t>
            </w:r>
          </w:p>
          <w:p w14:paraId="7D869143" w14:textId="77777777" w:rsidR="00EC6846" w:rsidRPr="00F70776" w:rsidRDefault="00974A97">
            <w:pPr>
              <w:spacing w:before="240"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Дата регистрации: ____.  ____. {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year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}</w:t>
            </w:r>
          </w:p>
        </w:tc>
        <w:tc>
          <w:tcPr>
            <w:tcW w:w="33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FC40E" w14:textId="77777777" w:rsidR="00EC6846" w:rsidRDefault="00974A97">
            <w:pPr>
              <w:spacing w:before="60" w:after="0" w:line="240" w:lineRule="auto"/>
              <w:outlineLvl w:val="3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РЕГИСТРАЦИОННЫЙ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номер заявки</w:t>
            </w:r>
          </w:p>
          <w:p w14:paraId="76912BB8" w14:textId="77777777" w:rsidR="00EC6846" w:rsidRDefault="00974A97">
            <w:pPr>
              <w:spacing w:before="480"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_________________________</w:t>
            </w:r>
          </w:p>
          <w:p w14:paraId="3A471B7E" w14:textId="77777777" w:rsidR="00EC6846" w:rsidRPr="00F70776" w:rsidRDefault="00974A97">
            <w:pPr>
              <w:spacing w:before="240" w:after="0" w:line="240" w:lineRule="auto"/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Дата поступления: ____.  ____. {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year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}</w:t>
            </w:r>
          </w:p>
        </w:tc>
      </w:tr>
      <w:tr w:rsidR="00EC6846" w14:paraId="58E9823B" w14:textId="77777777" w:rsidTr="002917B6">
        <w:trPr>
          <w:trHeight w:val="1811"/>
          <w:jc w:val="center"/>
        </w:trPr>
        <w:tc>
          <w:tcPr>
            <w:tcW w:w="5183" w:type="dxa"/>
            <w:gridSpan w:val="2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CF2F3" w14:textId="77777777" w:rsidR="00EC6846" w:rsidRDefault="00974A97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pacing w:val="-6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pacing w:val="-6"/>
                <w:sz w:val="18"/>
                <w:szCs w:val="18"/>
                <w:lang w:eastAsia="ru-RU"/>
              </w:rPr>
              <w:t>В Федеральную службу по интеллектуальной собственности</w:t>
            </w:r>
          </w:p>
          <w:p w14:paraId="64611C95" w14:textId="77777777" w:rsidR="00EC6846" w:rsidRDefault="00974A9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Бережковская наб., д. 30, корп.1, г. Москва, Г-59, ГСП-3, 125993</w:t>
            </w:r>
          </w:p>
          <w:p w14:paraId="7C9264D4" w14:textId="77777777" w:rsidR="00EC6846" w:rsidRDefault="00974A97">
            <w:pPr>
              <w:keepNext/>
              <w:spacing w:before="60" w:after="0" w:line="192" w:lineRule="auto"/>
              <w:jc w:val="center"/>
              <w:outlineLvl w:val="1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ru-RU"/>
              </w:rPr>
              <w:t>З А Я В Л Е Н И Е</w:t>
            </w:r>
          </w:p>
          <w:p w14:paraId="17331E04" w14:textId="77777777" w:rsidR="00EC6846" w:rsidRDefault="00974A97">
            <w:pPr>
              <w:keepNext/>
              <w:spacing w:after="0" w:line="192" w:lineRule="auto"/>
              <w:jc w:val="center"/>
              <w:outlineLvl w:val="2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о государственной регистрации </w:t>
            </w:r>
            <w:r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(отметить[X])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: </w:t>
            </w:r>
          </w:p>
          <w:p w14:paraId="1F1342D1" w14:textId="77777777" w:rsidR="00933C75" w:rsidRPr="00E770B2" w:rsidRDefault="00933C75" w:rsidP="00933C75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{key_ria_type_x_pr}</w:t>
            </w:r>
            <w:r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Программы для ЭВМ  </w:t>
            </w:r>
          </w:p>
          <w:p w14:paraId="40F70AB7" w14:textId="77777777" w:rsidR="00933C75" w:rsidRPr="00E770B2" w:rsidRDefault="00933C75" w:rsidP="00933C75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t>{key_ria_type_x_bd59}</w:t>
            </w:r>
            <w:r>
              <w:rPr>
                <w:rFonts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 Базы данных, государственная регистрация которой осуществляется в соответствии с пунктом 4 статьи 1259 Кодекса</w:t>
            </w:r>
          </w:p>
          <w:p w14:paraId="6062F08F" w14:textId="77777777" w:rsidR="00EC6846" w:rsidRDefault="00933C75" w:rsidP="00933C75">
            <w:pPr>
              <w:spacing w:after="40" w:line="240" w:lineRule="auto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{key_ria_type_x_bd34}</w:t>
            </w:r>
            <w:r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>Базы данных, государственная регистрация которой осуществляется в соответствии с пунктом 3 статьи 1334 Кодекса</w:t>
            </w:r>
          </w:p>
        </w:tc>
        <w:tc>
          <w:tcPr>
            <w:tcW w:w="502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3953C" w14:textId="77777777" w:rsidR="00EC6846" w:rsidRDefault="00974A97" w:rsidP="002917B6">
            <w:pPr>
              <w:spacing w:before="60" w:after="0" w:line="240" w:lineRule="auto"/>
              <w:ind w:left="-57"/>
              <w:rPr>
                <w:rFonts w:ascii="Times New Roman" w:hAnsi="Times New Roman"/>
                <w:b/>
                <w:bCs/>
                <w:spacing w:val="-6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АДРЕС ДЛЯ ПЕРЕПИСКИ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</w:t>
            </w:r>
            <w:r>
              <w:rPr>
                <w:rFonts w:ascii="Times New Roman" w:hAnsi="Times New Roman"/>
                <w:i/>
                <w:iCs/>
                <w:spacing w:val="-6"/>
                <w:sz w:val="18"/>
                <w:szCs w:val="18"/>
                <w:lang w:eastAsia="ru-RU"/>
              </w:rPr>
              <w:t>Почтовый индекс, адрес на терри-тории Российской Федерации; имя или наименование адресата)</w:t>
            </w:r>
          </w:p>
          <w:p w14:paraId="5A70FF3A" w14:textId="77777777" w:rsidR="0071336B" w:rsidRPr="00787682" w:rsidRDefault="0071336B" w:rsidP="002917B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Россия, 117198, Москва, ул. Миклухо-Маклая, д. 6</w:t>
            </w:r>
          </w:p>
          <w:p w14:paraId="3BFC4B82" w14:textId="21BA6455" w:rsidR="00EC6846" w:rsidRPr="0071336B" w:rsidRDefault="0071336B" w:rsidP="002917B6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(РУДН), отдел инноваций и прикладных исследований</w:t>
            </w:r>
          </w:p>
        </w:tc>
      </w:tr>
      <w:tr w:rsidR="00EC6846" w14:paraId="2AB0CDC2" w14:textId="77777777">
        <w:trPr>
          <w:trHeight w:hRule="exact" w:val="340"/>
          <w:jc w:val="center"/>
        </w:trPr>
        <w:tc>
          <w:tcPr>
            <w:tcW w:w="518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600A1" w14:textId="77777777" w:rsidR="00EC6846" w:rsidRDefault="00EC6846">
            <w:pPr>
              <w:keepNext/>
              <w:spacing w:after="0" w:line="240" w:lineRule="auto"/>
              <w:jc w:val="center"/>
              <w:outlineLvl w:val="1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237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2E93E" w14:textId="77777777" w:rsidR="00EC6846" w:rsidRDefault="00974A97">
            <w:pPr>
              <w:spacing w:before="40" w:after="0" w:line="240" w:lineRule="auto"/>
              <w:ind w:left="-57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Тел.: </w:t>
            </w: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+7 (495) 955-09-97</w:t>
            </w:r>
          </w:p>
        </w:tc>
        <w:tc>
          <w:tcPr>
            <w:tcW w:w="264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D7AC" w14:textId="77777777" w:rsidR="00EC6846" w:rsidRDefault="00974A97">
            <w:pPr>
              <w:spacing w:before="40" w:after="0" w:line="240" w:lineRule="auto"/>
              <w:ind w:left="-57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Факс: </w:t>
            </w:r>
          </w:p>
        </w:tc>
      </w:tr>
      <w:tr w:rsidR="00EC6846" w14:paraId="506A973B" w14:textId="77777777" w:rsidTr="00933C75">
        <w:trPr>
          <w:trHeight w:hRule="exact" w:val="619"/>
          <w:jc w:val="center"/>
        </w:trPr>
        <w:tc>
          <w:tcPr>
            <w:tcW w:w="518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25102" w14:textId="77777777" w:rsidR="00EC6846" w:rsidRDefault="00EC6846">
            <w:pPr>
              <w:keepNext/>
              <w:spacing w:after="0" w:line="240" w:lineRule="auto"/>
              <w:jc w:val="center"/>
              <w:outlineLvl w:val="1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5025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AA925" w14:textId="77777777" w:rsidR="00EC6846" w:rsidRDefault="00974A97">
            <w:pPr>
              <w:spacing w:before="40" w:after="0" w:line="240" w:lineRule="auto"/>
              <w:ind w:left="-57"/>
              <w:rPr>
                <w:rFonts w:ascii="Times New Roman" w:hAnsi="Times New Roman"/>
                <w:b/>
                <w:spacing w:val="-8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pacing w:val="-8"/>
                <w:sz w:val="20"/>
                <w:szCs w:val="20"/>
                <w:lang w:eastAsia="ru-RU"/>
              </w:rPr>
              <w:t xml:space="preserve">Адрес электронной почты: </w:t>
            </w:r>
          </w:p>
          <w:p w14:paraId="32B7CE1A" w14:textId="77777777" w:rsidR="00EC6846" w:rsidRDefault="00792B9A" w:rsidP="007F4B00">
            <w:pPr>
              <w:spacing w:after="0" w:line="240" w:lineRule="auto"/>
              <w:ind w:left="-57"/>
              <w:rPr>
                <w:rFonts w:ascii="Times New Roman" w:hAnsi="Times New Roman"/>
                <w:b/>
                <w:bCs/>
                <w:spacing w:val="-8"/>
                <w:lang w:eastAsia="ru-RU"/>
              </w:rPr>
            </w:pPr>
            <w:hyperlink r:id="rId7">
              <w:r>
                <w:rPr>
                  <w:rFonts w:ascii="Times New Roman" w:hAnsi="Times New Roman"/>
                  <w:b/>
                  <w:bCs/>
                  <w:spacing w:val="-8"/>
                  <w:lang w:val="en-US" w:eastAsia="ru-RU"/>
                </w:rPr>
                <w:t>techtransfer</w:t>
              </w:r>
              <w:r>
                <w:rPr>
                  <w:rFonts w:ascii="Times New Roman" w:hAnsi="Times New Roman"/>
                  <w:b/>
                  <w:bCs/>
                  <w:spacing w:val="-8"/>
                  <w:lang w:eastAsia="ru-RU"/>
                </w:rPr>
                <w:t>@</w:t>
              </w:r>
              <w:r>
                <w:rPr>
                  <w:rFonts w:ascii="Times New Roman" w:hAnsi="Times New Roman"/>
                  <w:b/>
                  <w:bCs/>
                  <w:spacing w:val="-8"/>
                  <w:lang w:val="en-US" w:eastAsia="ru-RU"/>
                </w:rPr>
                <w:t>rudn</w:t>
              </w:r>
              <w:r>
                <w:rPr>
                  <w:rFonts w:ascii="Times New Roman" w:hAnsi="Times New Roman"/>
                  <w:b/>
                  <w:bCs/>
                  <w:spacing w:val="-8"/>
                  <w:lang w:eastAsia="ru-RU"/>
                </w:rPr>
                <w:t>.</w:t>
              </w:r>
              <w:r>
                <w:rPr>
                  <w:rFonts w:ascii="Times New Roman" w:hAnsi="Times New Roman"/>
                  <w:b/>
                  <w:bCs/>
                  <w:spacing w:val="-8"/>
                  <w:lang w:val="en-US" w:eastAsia="ru-RU"/>
                </w:rPr>
                <w:t>ru</w:t>
              </w:r>
            </w:hyperlink>
          </w:p>
        </w:tc>
      </w:tr>
      <w:tr w:rsidR="00EC6846" w14:paraId="2B586959" w14:textId="77777777">
        <w:trPr>
          <w:trHeight w:hRule="exact" w:val="901"/>
          <w:jc w:val="center"/>
        </w:trPr>
        <w:tc>
          <w:tcPr>
            <w:tcW w:w="10208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89FD5" w14:textId="77777777" w:rsidR="00EC6846" w:rsidRDefault="00974A97">
            <w:pPr>
              <w:spacing w:before="60" w:after="0" w:line="240" w:lineRule="auto"/>
              <w:jc w:val="both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Представляя указанные ниже документы, заявитель подтверждает отсутствие в представленном на регистрацию объекте сведений, составляющих государственную тайну, и предоставляет Роспатенту право на воспроизведение материалов, идентифицирующих регистрируемый объект, на бумажном носителе и путем записи на электронном носителе, в том числе записи в память ЭВМ, в целях, необходимых для предоставления государственной услуги </w:t>
            </w:r>
          </w:p>
        </w:tc>
      </w:tr>
      <w:tr w:rsidR="00EC6846" w14:paraId="70AA913A" w14:textId="77777777">
        <w:trPr>
          <w:trHeight w:val="604"/>
          <w:jc w:val="center"/>
        </w:trPr>
        <w:tc>
          <w:tcPr>
            <w:tcW w:w="1020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E534B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caps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aps/>
                <w:sz w:val="18"/>
                <w:szCs w:val="18"/>
                <w:lang w:eastAsia="ru-RU"/>
              </w:rPr>
              <w:t>1. Название представленной на регистрацию ПРОГРАММы ДЛЯ ЭВМ ИЛИ БАЗЫ ДА</w:t>
            </w:r>
            <w:r>
              <w:rPr>
                <w:rFonts w:ascii="Times New Roman" w:hAnsi="Times New Roman"/>
                <w:b/>
                <w:bCs/>
                <w:caps/>
                <w:color w:val="000000" w:themeColor="text1"/>
                <w:sz w:val="18"/>
                <w:szCs w:val="18"/>
                <w:lang w:eastAsia="ru-RU"/>
              </w:rPr>
              <w:t>ННЫХ</w:t>
            </w:r>
          </w:p>
          <w:p w14:paraId="7B5E6DE3" w14:textId="77777777" w:rsidR="00EC6846" w:rsidRPr="00165A9C" w:rsidRDefault="00933C75" w:rsidP="00933C75">
            <w:pPr>
              <w:spacing w:after="0" w:line="240" w:lineRule="auto"/>
              <w:jc w:val="both"/>
              <w:rPr>
                <w:rFonts w:ascii="Times New Roman" w:eastAsia="Calibri" w:hAnsi="Times New Roman"/>
                <w:b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{key_ria_title}</w:t>
            </w:r>
          </w:p>
        </w:tc>
      </w:tr>
      <w:tr w:rsidR="00EC6846" w14:paraId="1FE0B8AF" w14:textId="77777777">
        <w:trPr>
          <w:trHeight w:val="3833"/>
          <w:jc w:val="center"/>
        </w:trPr>
        <w:tc>
          <w:tcPr>
            <w:tcW w:w="1020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25056" w14:textId="77777777" w:rsidR="00EC6846" w:rsidRDefault="00974A97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aps/>
                <w:sz w:val="18"/>
                <w:szCs w:val="18"/>
                <w:lang w:eastAsia="ru-RU"/>
              </w:rPr>
              <w:t>2.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ПРАВООБЛАДАТЕЛЬ (ЗАЯВИТЕЛЬ(И)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ОГРН: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1027739189323</w:t>
            </w:r>
            <w:r>
              <w:rPr>
                <w:rFonts w:ascii="Times New Roman" w:hAnsi="Times New Roman"/>
                <w:b/>
                <w:bCs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ИНН: </w:t>
            </w:r>
            <w:r>
              <w:rPr>
                <w:rFonts w:ascii="Times New Roman" w:hAnsi="Times New Roman"/>
                <w:b/>
                <w:bCs/>
              </w:rPr>
              <w:t>7728073720</w:t>
            </w:r>
          </w:p>
          <w:p w14:paraId="3A20CD3B" w14:textId="77777777" w:rsidR="00EC6846" w:rsidRDefault="00974A97">
            <w:pPr>
              <w:spacing w:before="60" w:after="0" w:line="240" w:lineRule="auto"/>
              <w:jc w:val="both"/>
              <w:rPr>
                <w:rFonts w:ascii="Times New Roman" w:hAnsi="Times New Roman"/>
                <w:iCs/>
                <w:spacing w:val="-2"/>
                <w:sz w:val="16"/>
                <w:szCs w:val="16"/>
                <w:u w:val="single"/>
                <w:lang w:eastAsia="ru-RU"/>
              </w:rPr>
            </w:pPr>
            <w:r>
              <w:rPr>
                <w:rFonts w:ascii="Times New Roman" w:hAnsi="Times New Roman"/>
                <w:b/>
                <w:iCs/>
                <w:spacing w:val="-2"/>
                <w:sz w:val="18"/>
                <w:szCs w:val="18"/>
                <w:lang w:eastAsia="ru-RU"/>
              </w:rPr>
              <w:t>Серия и номер документа, удостоверяющего личность</w:t>
            </w:r>
            <w:r>
              <w:rPr>
                <w:rFonts w:ascii="Times New Roman" w:hAnsi="Times New Roman"/>
                <w:i/>
                <w:iCs/>
                <w:spacing w:val="-2"/>
                <w:sz w:val="16"/>
                <w:szCs w:val="16"/>
                <w:u w:val="single"/>
                <w:lang w:eastAsia="ru-RU"/>
              </w:rPr>
              <w:t xml:space="preserve">                                                                                </w:t>
            </w:r>
            <w:r>
              <w:rPr>
                <w:rFonts w:ascii="Times New Roman" w:hAnsi="Times New Roman"/>
                <w:i/>
                <w:iCs/>
                <w:spacing w:val="-2"/>
                <w:sz w:val="16"/>
                <w:szCs w:val="16"/>
                <w:lang w:eastAsia="ru-RU"/>
              </w:rPr>
              <w:t xml:space="preserve">     </w:t>
            </w:r>
            <w:r>
              <w:rPr>
                <w:rFonts w:ascii="Times New Roman" w:hAnsi="Times New Roman"/>
                <w:b/>
                <w:iCs/>
                <w:spacing w:val="-2"/>
                <w:sz w:val="16"/>
                <w:szCs w:val="16"/>
                <w:lang w:eastAsia="ru-RU"/>
              </w:rPr>
              <w:t>СНИЛС:</w:t>
            </w:r>
            <w:r>
              <w:rPr>
                <w:rFonts w:ascii="Times New Roman" w:hAnsi="Times New Roman"/>
                <w:i/>
                <w:iCs/>
                <w:spacing w:val="-2"/>
                <w:sz w:val="16"/>
                <w:szCs w:val="16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pacing w:val="-2"/>
                <w:sz w:val="16"/>
                <w:szCs w:val="16"/>
                <w:lang w:eastAsia="ru-RU"/>
              </w:rPr>
              <w:t>_________________</w:t>
            </w:r>
          </w:p>
          <w:p w14:paraId="176E300B" w14:textId="77777777" w:rsidR="00EC6846" w:rsidRDefault="00974A97">
            <w:pPr>
              <w:spacing w:after="0" w:line="240" w:lineRule="auto"/>
              <w:jc w:val="both"/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</w:t>
            </w:r>
          </w:p>
          <w:p w14:paraId="7935E724" w14:textId="77777777" w:rsidR="00EC6846" w:rsidRDefault="00974A97">
            <w:pPr>
              <w:spacing w:after="60" w:line="240" w:lineRule="auto"/>
              <w:jc w:val="both"/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  <w:t xml:space="preserve">Россия, 117198, г. Москва, ул. Миклухо-Маклая, д. 6</w:t>
            </w:r>
          </w:p>
          <w:p w14:paraId="23F1456B" w14:textId="77777777" w:rsidR="00EC6846" w:rsidRDefault="00974A9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ap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spacing w:val="-2"/>
                <w:sz w:val="16"/>
                <w:szCs w:val="16"/>
              </w:rPr>
              <w:t xml:space="preserve">(указываются фамилия, имя, отчество (последнее – при наличии) и место жительства (для физического лица) или наименование юридического лица (согласно учредительным документам) и 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>место нахождения (для юридического лица), включая название страны.  Данные о месте жительства автора(ов)-заявителя(ей) приводятся в графе  7А)</w:t>
            </w:r>
          </w:p>
          <w:p w14:paraId="7A00DEBA" w14:textId="77777777" w:rsidR="00EC6846" w:rsidRDefault="004C3598">
            <w:pPr>
              <w:spacing w:after="0" w:line="240" w:lineRule="auto"/>
              <w:rPr>
                <w:rFonts w:ascii="Times New Roman" w:hAnsi="Times New Roman"/>
                <w:b/>
                <w:bCs/>
                <w:cap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регистрируемый объект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создан  за счет средств федерального бюджета </w:t>
            </w:r>
            <w:r>
              <w:rPr>
                <w:rFonts w:ascii="Times New Roman" w:hAnsi="Times New Roman"/>
                <w:i/>
                <w:iCs/>
                <w:spacing w:val="-2"/>
                <w:sz w:val="16"/>
                <w:szCs w:val="16"/>
                <w:lang w:eastAsia="ru-RU"/>
              </w:rPr>
              <w:t xml:space="preserve"> </w:t>
            </w:r>
          </w:p>
          <w:p w14:paraId="0E6D8301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Указанное лицо является: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государственным заказчиком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муниципальным заказчиком</w:t>
            </w:r>
          </w:p>
          <w:p w14:paraId="1A47738A" w14:textId="77777777" w:rsidR="00EC6846" w:rsidRDefault="00974A9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eastAsia="ru-RU"/>
              </w:rPr>
              <w:t>исполнитель работ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: </w:t>
            </w:r>
          </w:p>
          <w:p w14:paraId="4228351F" w14:textId="77777777" w:rsidR="00EC6846" w:rsidRDefault="004C3598">
            <w:pPr>
              <w:spacing w:before="60"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исполнителем работ по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государственному контракту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 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муниципальному контракту</w:t>
            </w:r>
          </w:p>
          <w:p w14:paraId="1B8AC4C0" w14:textId="77777777" w:rsidR="00EC6846" w:rsidRDefault="00974A97">
            <w:pPr>
              <w:spacing w:before="60" w:after="0" w:line="240" w:lineRule="auto"/>
              <w:ind w:right="-71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eastAsia="ru-RU"/>
              </w:rPr>
              <w:t>заказчик работ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   </w:t>
            </w:r>
          </w:p>
          <w:p w14:paraId="35AAAF1A" w14:textId="77777777" w:rsidR="00EC6846" w:rsidRDefault="00974A97">
            <w:pPr>
              <w:spacing w:after="0" w:line="240" w:lineRule="auto"/>
              <w:ind w:right="-74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Контракт от: _____ _______________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eastAsia="ru-RU"/>
              </w:rPr>
              <w:t>{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en-US" w:eastAsia="ru-RU"/>
              </w:rPr>
              <w:t>year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eastAsia="ru-RU"/>
              </w:rPr>
              <w:t>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 № ____________________________          Всего правообладателей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__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___</w:t>
            </w:r>
          </w:p>
          <w:p w14:paraId="700C3882" w14:textId="77777777" w:rsidR="00EC6846" w:rsidRDefault="00974A97">
            <w:pPr>
              <w:spacing w:after="0" w:line="240" w:lineRule="auto"/>
              <w:ind w:right="-74"/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spacing w:val="-4"/>
                <w:sz w:val="16"/>
                <w:szCs w:val="16"/>
              </w:rPr>
              <w:t>(заполняется только в случае создания программы для ЭВМ или базы данных по государственному или муниципальному контракту)</w:t>
            </w:r>
          </w:p>
        </w:tc>
      </w:tr>
      <w:tr w:rsidR="00EC6846" w14:paraId="4FDA068D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hRule="exact" w:val="1444"/>
          <w:jc w:val="center"/>
        </w:trPr>
        <w:tc>
          <w:tcPr>
            <w:tcW w:w="1020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9C2F5" w14:textId="77777777" w:rsidR="00EC6846" w:rsidRDefault="00974A97">
            <w:pPr>
              <w:spacing w:before="40" w:after="0" w:line="240" w:lineRule="auto"/>
              <w:jc w:val="both"/>
              <w:rPr>
                <w:rFonts w:ascii="Times New Roman" w:hAnsi="Times New Roman"/>
                <w:i/>
                <w:iCs/>
                <w:sz w:val="15"/>
                <w:szCs w:val="15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2А. ОСНОВАНИЯ ВОЗНИКНОВЕНИЯ ПРАВА НА РЕГИСТРИРУЕМУЮ ПРОГРАММУ ДЛЯ ЭВМ ИЛИ БАЗУ ДАННЫХ: 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hAnsi="Times New Roman"/>
                <w:i/>
                <w:iCs/>
                <w:sz w:val="15"/>
                <w:szCs w:val="15"/>
                <w:lang w:eastAsia="ru-RU"/>
              </w:rPr>
              <w:t xml:space="preserve">отметить </w:t>
            </w:r>
            <w:r>
              <w:rPr>
                <w:rFonts w:ascii="Times New Roman" w:hAnsi="Times New Roman"/>
                <w:sz w:val="15"/>
                <w:szCs w:val="15"/>
                <w:lang w:eastAsia="ru-RU"/>
              </w:rPr>
              <w:t>[Х]</w:t>
            </w:r>
            <w:r>
              <w:rPr>
                <w:rFonts w:ascii="Times New Roman" w:hAnsi="Times New Roman"/>
                <w:i/>
                <w:iCs/>
                <w:sz w:val="15"/>
                <w:szCs w:val="15"/>
                <w:lang w:eastAsia="ru-RU"/>
              </w:rPr>
              <w:t>) (заполняется, если заявитель является юридическим лицом, или состав заявителей не соответствует составу авторов)</w:t>
            </w:r>
          </w:p>
          <w:p w14:paraId="7658D903" w14:textId="77777777" w:rsidR="00EC6846" w:rsidRDefault="004C3598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заявитель является работодателем автора        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передача прав автором или его правопреемником заявителю</w:t>
            </w:r>
          </w:p>
          <w:p w14:paraId="498A4824" w14:textId="77777777" w:rsidR="00EC6846" w:rsidRDefault="004C3598">
            <w:pPr>
              <w:spacing w:after="0" w:line="240" w:lineRule="auto"/>
              <w:rPr>
                <w:rFonts w:ascii="Times New Roman" w:hAnsi="Times New Roman"/>
                <w:b/>
                <w:bCs/>
                <w:spacing w:val="-4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передача прав работодателем  заявителю          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4"/>
                <w:sz w:val="16"/>
                <w:szCs w:val="16"/>
                <w:lang w:eastAsia="ru-RU"/>
              </w:rPr>
              <w:t>в порядке универсального правопреемства (наследование, реорганизация)</w:t>
            </w:r>
          </w:p>
          <w:p w14:paraId="58FE7740" w14:textId="77777777" w:rsidR="00EC6846" w:rsidRDefault="004C3598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заявитель является изготовителем базы данных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заявитель является автором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    __________________________________</w:t>
            </w:r>
          </w:p>
          <w:p w14:paraId="3531BADA" w14:textId="77777777" w:rsidR="00EC6846" w:rsidRDefault="00974A97">
            <w:pPr>
              <w:tabs>
                <w:tab w:val="left" w:pos="3402"/>
                <w:tab w:val="left" w:pos="6804"/>
              </w:tabs>
              <w:spacing w:after="0" w:line="240" w:lineRule="auto"/>
              <w:ind w:firstLine="248"/>
              <w:rPr>
                <w:rFonts w:ascii="Times New Roman" w:hAnsi="Times New Roman"/>
                <w:b/>
                <w:bCs/>
                <w:cap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sz w:val="14"/>
                <w:szCs w:val="14"/>
                <w:lang w:eastAsia="ru-RU"/>
              </w:rPr>
              <w:t xml:space="preserve">        Для БД, охраняемой смежными правами                                                                                                                                            Иное - указать</w:t>
            </w:r>
          </w:p>
        </w:tc>
      </w:tr>
      <w:tr w:rsidR="00EC6846" w14:paraId="1C0F86BD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hRule="exact" w:val="914"/>
          <w:jc w:val="center"/>
        </w:trPr>
        <w:tc>
          <w:tcPr>
            <w:tcW w:w="1020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A2264" w14:textId="77777777" w:rsidR="00EC6846" w:rsidRDefault="00974A97">
            <w:pPr>
              <w:spacing w:before="4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3. РЕГИСТРИРУЕМЫЙ ОБЪЕКТ</w:t>
            </w:r>
          </w:p>
          <w:p w14:paraId="234647FF" w14:textId="77777777" w:rsidR="00EC6846" w:rsidRDefault="004C3598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Не содержит персональные данные</w:t>
            </w:r>
          </w:p>
          <w:p w14:paraId="5A44CA3E" w14:textId="77777777" w:rsidR="00EC6846" w:rsidRDefault="004C3598">
            <w:pPr>
              <w:tabs>
                <w:tab w:val="left" w:pos="3535"/>
              </w:tabs>
              <w:spacing w:after="6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Содержит персональные данные    Регистрационный номер___________________________ в Реестре операторов, осуществляющих обработку персональных данных</w:t>
            </w:r>
          </w:p>
        </w:tc>
      </w:tr>
      <w:tr w:rsidR="00EC6846" w14:paraId="0BFAC65A" w14:textId="77777777" w:rsidTr="00F70776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hRule="exact" w:val="727"/>
          <w:jc w:val="center"/>
        </w:trPr>
        <w:tc>
          <w:tcPr>
            <w:tcW w:w="1020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0CED0" w14:textId="77777777" w:rsidR="00EC6846" w:rsidRPr="00470475" w:rsidRDefault="00974A97" w:rsidP="00D80593">
            <w:pPr>
              <w:spacing w:before="120"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 xml:space="preserve">4. ГОД СОЗДАНИЯ РЕГИСТРИРУЕМОЙ ПРОГРАММЫ ДЛЯ ЭВМ ИЛИ БАЗЫ ДАННЫХ                               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 {key_ria_year}</w:t>
            </w:r>
          </w:p>
        </w:tc>
      </w:tr>
      <w:tr w:rsidR="00EC6846" w14:paraId="189CF3A3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hRule="exact" w:val="831"/>
          <w:jc w:val="center"/>
        </w:trPr>
        <w:tc>
          <w:tcPr>
            <w:tcW w:w="1020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8146F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 xml:space="preserve">5. СТРАНА И ГОД ОБНАРОДОВАНИЯ (ПЕРВОГО ОПУБЛИКОВАНИЯ) РЕГИСТРИРУЕМОЙ ПРОГРАММЫ ДЛЯ ЭВМ ИЛИ БАЗЫ ДАННЫХ: </w:t>
            </w:r>
          </w:p>
          <w:p w14:paraId="1B54A079" w14:textId="77777777" w:rsidR="00EC6846" w:rsidRDefault="00974A9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 xml:space="preserve">Страна:                                                                                                    Год:  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     обнародование не проводилось   </w:t>
            </w:r>
          </w:p>
        </w:tc>
      </w:tr>
      <w:tr w:rsidR="00EC6846" w14:paraId="7C7B46A6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hRule="exact" w:val="589"/>
          <w:jc w:val="center"/>
        </w:trPr>
        <w:tc>
          <w:tcPr>
            <w:tcW w:w="1020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B7819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5А. ГОД ОБНОВЛЕНИЯ РЕГИСТРИРУЕМОЙ 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>_____________</w:t>
            </w:r>
          </w:p>
        </w:tc>
      </w:tr>
      <w:tr w:rsidR="00EC6846" w14:paraId="074A2C62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1176"/>
          <w:jc w:val="center"/>
        </w:trPr>
        <w:tc>
          <w:tcPr>
            <w:tcW w:w="1020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239E7" w14:textId="77777777" w:rsidR="00EC6846" w:rsidRDefault="00974A9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lastRenderedPageBreak/>
              <w:t>6. Представленная на регистрацию база данных зарегистрирована в Реестре баз данных как:</w:t>
            </w:r>
          </w:p>
          <w:p w14:paraId="0D842677" w14:textId="77777777" w:rsidR="00EC6846" w:rsidRDefault="004C359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База данных, государственная регистрация которой осуществляется в соответствии с пунктом 4 </w:t>
              <w:br/>
              <w:t>статьи 1259 Кодекса. Рег. № ________________________        от  _________________________</w:t>
            </w:r>
          </w:p>
          <w:p w14:paraId="21C46B04" w14:textId="77777777" w:rsidR="00EC6846" w:rsidRPr="00C45625" w:rsidRDefault="004C359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База данных, государственная регистрация которой осуществляется в соответствии с пунктом 3 </w:t>
              <w:br/>
              <w:t xml:space="preserve">статьи 1334 Кодекса. Рег. № ________________________        от  _________________________                             </w:t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нет</w:t>
            </w:r>
          </w:p>
        </w:tc>
      </w:tr>
    </w:tbl>
    <w:p w14:paraId="43955A5B" w14:textId="77777777" w:rsidR="00EC6846" w:rsidRDefault="00EC6846">
      <w:pPr>
        <w:spacing w:before="60" w:after="60" w:line="240" w:lineRule="auto"/>
        <w:rPr>
          <w:rFonts w:ascii="Times New Roman" w:hAnsi="Times New Roman"/>
          <w:b/>
          <w:bCs/>
          <w:color w:val="000000" w:themeColor="text1"/>
          <w:sz w:val="18"/>
          <w:szCs w:val="18"/>
          <w:lang w:eastAsia="ru-RU"/>
        </w:rPr>
        <w:sectPr w:rsidR="00EC6846">
          <w:pgSz w:w="11906" w:h="16838"/>
          <w:pgMar w:top="851" w:right="851" w:bottom="737" w:left="1134" w:header="709" w:footer="709" w:gutter="0"/>
          <w:cols w:space="708"/>
          <w:docGrid w:linePitch="360"/>
        </w:sectPr>
      </w:pPr>
    </w:p>
    <w:tbl>
      <w:tblPr>
        <w:tblW w:w="1034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762"/>
        <w:gridCol w:w="3081"/>
        <w:gridCol w:w="4506"/>
      </w:tblGrid>
      <w:tr w:rsidR="00EC6846" w14:paraId="5DE5E877" w14:textId="77777777" w:rsidTr="00F8240D">
        <w:trPr>
          <w:trHeight w:hRule="exact" w:val="377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83C16" w14:textId="77777777" w:rsidR="00EC6846" w:rsidRDefault="00974A97" w:rsidP="00D80593">
            <w:pPr>
              <w:spacing w:before="60" w:after="60" w:line="240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 xml:space="preserve">7. АВТОРЫ    Всего авторов: 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__</w:t>
            </w:r>
            <w:r>
              <w:rPr>
                <w:rFonts w:ascii="Times New Roman" w:hAnsi="Times New Roman"/>
                <w:b/>
                <w:bCs/>
                <w:color w:val="000000" w:themeColor="text1"/>
                <w:u w:val="single"/>
                <w:lang w:eastAsia="ru-RU"/>
              </w:rPr>
              <w:t>{key_ria_authors_count}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__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ab/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 авторы отказались быть упомянутыми в качестве таковых</w:t>
            </w:r>
          </w:p>
        </w:tc>
      </w:tr>
      <w:tr w:rsidR="00EC6846" w14:paraId="42AC97E5" w14:textId="77777777" w:rsidTr="00B84302">
        <w:trPr>
          <w:trHeight w:hRule="exact" w:val="1895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3FA37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7А. СВЕДЕНИЯ ОБ АВТОРЕ:</w:t>
            </w:r>
          </w:p>
          <w:p w14:paraId="1172F9C8" w14:textId="77777777" w:rsidR="00EC6846" w:rsidRPr="00855AE5" w:rsidRDefault="00974A97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Фамилия имя отчество: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{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author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1_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fullname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 w:eastAsia="ru-RU"/>
              </w:rPr>
              <w:t>long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}</w:t>
            </w:r>
          </w:p>
          <w:p w14:paraId="02E5336B" w14:textId="77777777" w:rsidR="00EC6846" w:rsidRPr="00855AE5" w:rsidRDefault="00974A97">
            <w:pPr>
              <w:spacing w:before="60" w:after="60" w:line="240" w:lineRule="auto"/>
              <w:rPr>
                <w:rFonts w:ascii="Times New Roman" w:hAnsi="Times New Roman"/>
                <w:b/>
                <w:bCs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 xml:space="preserve">Дата рождения: число: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{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author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1_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dob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day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}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месяц: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{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author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1_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dob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month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}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год: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{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author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1_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dob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year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}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Гражданство: 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>{</w:t>
            </w:r>
            <w:r>
              <w:rPr>
                <w:rFonts w:ascii="Times New Roman" w:hAnsi="Times New Roman"/>
                <w:b/>
                <w:bCs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lang w:val="en-US" w:eastAsia="ru-RU"/>
              </w:rPr>
              <w:t>author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>1_</w:t>
            </w:r>
            <w:r>
              <w:rPr>
                <w:rFonts w:ascii="Times New Roman" w:hAnsi="Times New Roman"/>
                <w:b/>
                <w:bCs/>
                <w:lang w:val="en-US" w:eastAsia="ru-RU"/>
              </w:rPr>
              <w:t>citizenship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>}</w:t>
            </w:r>
          </w:p>
          <w:p w14:paraId="2DF24778" w14:textId="77777777" w:rsidR="00EC6846" w:rsidRDefault="00974A9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EC6846" w14:paraId="36D55B3D" w14:textId="77777777" w:rsidTr="00F8240D">
        <w:trPr>
          <w:trHeight w:hRule="exact" w:val="679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BF9BD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 xml:space="preserve">Место жительства, включая указание страны: 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</w:p>
          <w:p w14:paraId="67B8C7C9" w14:textId="77777777" w:rsidR="00EC6846" w:rsidRPr="00C45625" w:rsidRDefault="00D80593" w:rsidP="00D8059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{key_ria_author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_address}</w:t>
            </w:r>
          </w:p>
        </w:tc>
      </w:tr>
      <w:tr w:rsidR="00EC6846" w14:paraId="5044B46F" w14:textId="77777777" w:rsidTr="00F8240D">
        <w:trPr>
          <w:trHeight w:hRule="exact" w:val="749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F83F" w14:textId="77777777" w:rsidR="00EC6846" w:rsidRDefault="00974A97">
            <w:pPr>
              <w:spacing w:before="40"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29554E7F" w14:textId="77777777" w:rsidR="00851BDD" w:rsidRDefault="00D80593" w:rsidP="00851BDD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{key_ria_author1_contribution}</w:t>
            </w:r>
          </w:p>
          <w:p w14:paraId="48B12E29" w14:textId="77777777" w:rsidR="00EF2ACB" w:rsidRDefault="00EF2ACB" w:rsidP="00103F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</w:pPr>
          </w:p>
        </w:tc>
      </w:tr>
      <w:tr w:rsidR="00EC6846" w14:paraId="48230294" w14:textId="77777777" w:rsidTr="00F8240D">
        <w:trPr>
          <w:trHeight w:hRule="exact" w:val="1116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AE27C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При публикации сведений о государственной регистрации программы для ЭВМ или базы данных автор просит: (отметить [X])</w:t>
            </w:r>
          </w:p>
          <w:p w14:paraId="605F98EB" w14:textId="77777777" w:rsidR="00EC6846" w:rsidRDefault="004C3598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упоминать его под своим именем     </w:t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не упоминать его (анонимно)</w:t>
            </w:r>
          </w:p>
          <w:p w14:paraId="4E7A6289" w14:textId="77777777" w:rsidR="00EC6846" w:rsidRDefault="004C3598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упоминать его под псевдонимом: __________________________________________________________________</w:t>
            </w:r>
          </w:p>
        </w:tc>
      </w:tr>
      <w:tr w:rsidR="00EC6846" w14:paraId="77BB2881" w14:textId="77777777" w:rsidTr="00F8240D">
        <w:trPr>
          <w:trHeight w:hRule="exact" w:val="861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6B552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8.СВЕДЕНИЯ О ПЛАТЕЛЬЩИКЕ (указываются полное имя физического лица или наименование юридического лица) 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 xml:space="preserve">  </w:t>
            </w:r>
          </w:p>
          <w:p w14:paraId="2206BE31" w14:textId="77777777" w:rsidR="00EC6846" w:rsidRDefault="00974A97">
            <w:pPr>
              <w:spacing w:after="0" w:line="240" w:lineRule="auto"/>
              <w:rPr>
                <w:rFonts w:ascii="Times New Roman" w:hAnsi="Times New Roman"/>
                <w:b/>
                <w:bCs/>
                <w:lang w:eastAsia="ru-RU"/>
              </w:rPr>
            </w:pPr>
            <w:r>
              <w:rPr>
                <w:rFonts w:ascii="Times New Roman" w:hAnsi="Times New Roman"/>
                <w:b/>
                <w:bCs/>
                <w:lang w:eastAsia="ru-RU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</w:t>
            </w:r>
          </w:p>
        </w:tc>
      </w:tr>
      <w:tr w:rsidR="00EC6846" w14:paraId="2EC56740" w14:textId="77777777" w:rsidTr="00F8240D">
        <w:trPr>
          <w:trHeight w:val="853"/>
          <w:jc w:val="center"/>
        </w:trPr>
        <w:tc>
          <w:tcPr>
            <w:tcW w:w="5843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</w:tcPr>
          <w:p w14:paraId="620DD160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Для физического лица</w:t>
            </w:r>
          </w:p>
          <w:p w14:paraId="47263B19" w14:textId="77777777" w:rsidR="00EC6846" w:rsidRDefault="00974A9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Серия и номер документа, удостоверяющего личность: </w:t>
            </w:r>
          </w:p>
          <w:p w14:paraId="20B60527" w14:textId="77777777" w:rsidR="00EC6846" w:rsidRDefault="00EC684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506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01F05F32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для юридического лица</w:t>
            </w:r>
          </w:p>
          <w:p w14:paraId="7D80B336" w14:textId="77777777" w:rsidR="00EC6846" w:rsidRDefault="00974A97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ИНН: 7728073720</w:t>
            </w:r>
          </w:p>
          <w:p w14:paraId="4D682BB6" w14:textId="77777777" w:rsidR="00EC6846" w:rsidRDefault="00974A97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КПП: 772801001</w:t>
            </w:r>
          </w:p>
          <w:p w14:paraId="3061B0B9" w14:textId="77777777" w:rsidR="00EC6846" w:rsidRDefault="00974A97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 xml:space="preserve">КИО: </w:t>
            </w:r>
          </w:p>
        </w:tc>
      </w:tr>
      <w:tr w:rsidR="00EC6846" w14:paraId="33B60199" w14:textId="77777777" w:rsidTr="00F8240D">
        <w:trPr>
          <w:trHeight w:hRule="exact" w:val="335"/>
          <w:jc w:val="center"/>
        </w:trPr>
        <w:tc>
          <w:tcPr>
            <w:tcW w:w="276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616C502" w14:textId="77777777" w:rsidR="00EC6846" w:rsidRDefault="00974A97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 xml:space="preserve">ИНН: </w:t>
            </w:r>
          </w:p>
        </w:tc>
        <w:tc>
          <w:tcPr>
            <w:tcW w:w="3081" w:type="dxa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</w:tcPr>
          <w:p w14:paraId="1290D7DD" w14:textId="77777777" w:rsidR="00EC6846" w:rsidRDefault="00974A97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 xml:space="preserve">СНИЛС: </w:t>
            </w:r>
          </w:p>
        </w:tc>
        <w:tc>
          <w:tcPr>
            <w:tcW w:w="4506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9B5EF9B" w14:textId="77777777" w:rsidR="00EC6846" w:rsidRDefault="00EC684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EC6846" w14:paraId="7FF643EB" w14:textId="77777777" w:rsidTr="00B84302">
        <w:trPr>
          <w:trHeight w:hRule="exact" w:val="4041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820D3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9. СВЕДЕНИЯ О СОДЕРЖАЩИХСЯ В ЗАЯВКЕ ДОКУМЕНТАХ (отметить [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X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])</w:t>
            </w:r>
          </w:p>
          <w:p w14:paraId="7DC01B1C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Флажок5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FORMCHECKBOX </w:instrText>
              <w:fldChar w:fldCharType="separate"/>
              <w:fldChar w:fldCharType="end"/>
            </w:r>
            <w:bookmarkEnd w:id="0"/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идентифицирующие программу для ЭВМ материалы в форме распечатки исходного текста             на  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л. в 1 экз.</w:t>
            </w:r>
          </w:p>
          <w:p w14:paraId="4DDD06EB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  <w:fldChar w:fldCharType="separate"/>
              <w:fldChar w:fldCharType="end"/>
              <w:t xml:space="preserve"> идентифицирующие программу для ЭВМ материалы в иной форме                                                         на       л. в 1 экз.</w:t>
            </w:r>
          </w:p>
          <w:p w14:paraId="335F480E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  <w:fldChar w:fldCharType="separate"/>
              <w:fldChar w:fldCharType="end"/>
              <w:t xml:space="preserve"> материалы аудиовизуальных отображений, порождаемых программой для ЭВМ                                 на       л. в 1 экз.</w:t>
            </w:r>
          </w:p>
          <w:p w14:paraId="695BFD07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материалы, идентифицирующие базу данных                                                                                                 на      л. в 1 экз.</w:t>
            </w:r>
          </w:p>
          <w:p w14:paraId="0906DB60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  <w:fldChar w:fldCharType="separate"/>
              <w:fldChar w:fldCharType="end"/>
              <w:t xml:space="preserve"> документы, подтверждающие существенные затраты  на создание базы данных                                   на       л. в 1 экз.</w:t>
            </w:r>
          </w:p>
          <w:p w14:paraId="671A9F94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  <w:fldChar w:fldCharType="separate"/>
              <w:fldChar w:fldCharType="end"/>
              <w:t xml:space="preserve"> реферат                                                                                                                                                                     на   1  л. в 2 экз.</w:t>
            </w:r>
          </w:p>
          <w:p w14:paraId="0368E954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FORMCHECKBOX </w:instrText>
              <w:fldChar w:fldCharType="separate"/>
              <w:fldChar w:fldCharType="end"/>
              <w:t xml:space="preserve"> иные  материалы: Машиночитаемый носитель                                                                                              на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CD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  в 1 экз.</w:t>
            </w:r>
          </w:p>
          <w:p w14:paraId="6ACBF8F4" w14:textId="6AFA11C8" w:rsidR="00EC6846" w:rsidRPr="00E26560" w:rsidRDefault="000B34D1" w:rsidP="00B84302">
            <w:pPr>
              <w:spacing w:before="4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{key_ria_docs_x_addition} дополнение к заявлению                                                         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 xml:space="preserve">на   {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key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ria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docs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addition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_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sheetscount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 xml:space="preserve">}  л. в 1  экз.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 w14:paraId="2E1AA6BF" w14:textId="613F4649" w:rsidR="00EC6846" w:rsidRDefault="002E36D2" w:rsidP="00B84302">
            <w:pPr>
              <w:spacing w:before="40"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 xml:space="preserve"> доверенность(и)                                                                                                                                         </w:t>
            </w:r>
          </w:p>
          <w:p w14:paraId="4F7BBBD6" w14:textId="13857A09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  <w:fldChar w:fldCharType="separate"/>
              <w:fldChar w:fldCharType="end"/>
              <w:t xml:space="preserve"> документ(ы) об уплате государственной пошлины </w:t>
            </w:r>
            <w:r>
              <w:rPr>
                <w:rFonts w:ascii="Times New Roman" w:hAnsi="Times New Roman"/>
                <w:bCs/>
                <w:i/>
                <w:sz w:val="16"/>
                <w:szCs w:val="16"/>
              </w:rPr>
              <w:t>(представляется по инициативе заявителя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)                  на   1 л. в 1 экз.</w:t>
            </w:r>
          </w:p>
          <w:p w14:paraId="58E1E166" w14:textId="77777777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  <w:fldChar w:fldCharType="separate"/>
              <w:fldChar w:fldCharType="end"/>
              <w:t xml:space="preserve"> документ, подтверждающий наличие оснований для освобождения от уплаты   </w:t>
            </w:r>
          </w:p>
          <w:p w14:paraId="6C90EC08" w14:textId="7B414F20" w:rsidR="00EC6846" w:rsidRDefault="00974A97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государственной пошлины либо для уменьшения ее размера, либо для отсрочки ее уплаты                   на       л. в 1 экз.</w:t>
            </w:r>
          </w:p>
          <w:p w14:paraId="0EBBD0EA" w14:textId="607905C0" w:rsidR="00EC6846" w:rsidRDefault="004C3598">
            <w:pPr>
              <w:spacing w:before="4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  <w:fldChar w:fldCharType="separate"/>
              <w:fldChar w:fldCharType="end"/>
              <w:t xml:space="preserve"> ходатайство(а)                                                                                                                                                        на       л. в 1 экз.</w:t>
            </w:r>
          </w:p>
          <w:p w14:paraId="564A6AF6" w14:textId="1DDE7BD5" w:rsidR="00EC6846" w:rsidRDefault="004C3598">
            <w:pPr>
              <w:spacing w:before="4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  <w:fldChar w:fldCharType="separate"/>
              <w:fldChar w:fldCharType="end"/>
              <w:t xml:space="preserve"> иные документы (указать наименование документа)                                                                                   на       л. в 1 экз.</w:t>
            </w:r>
          </w:p>
        </w:tc>
      </w:tr>
      <w:tr w:rsidR="00EC6846" w14:paraId="2D006E81" w14:textId="77777777" w:rsidTr="00F8240D">
        <w:trPr>
          <w:trHeight w:hRule="exact" w:val="723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8856F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spacing w:val="-4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10. </w:t>
            </w:r>
            <w:r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t xml:space="preserve">КОНТАКТНЫЕ РЕКВИЗИТЫ ДЛЯ ПРЕДСТАВЛЕНИЯ ТРЕТЬИМ ЛИЦАМ (тел., адрес электронной почты и др.): </w:t>
            </w:r>
          </w:p>
          <w:p w14:paraId="6743BEED" w14:textId="77777777" w:rsidR="00EC6846" w:rsidRDefault="007F4062">
            <w:pPr>
              <w:spacing w:before="60"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+7 (495) 955-09-97</w:t>
            </w:r>
            <w:r>
              <w:rPr>
                <w:rFonts w:ascii="Times New Roman" w:hAnsi="Times New Roman"/>
                <w:b/>
                <w:bCs/>
              </w:rPr>
              <w:t xml:space="preserve">, </w:t>
            </w:r>
            <w:hyperlink r:id="rId8">
              <w:r>
                <w:rPr>
                  <w:rFonts w:ascii="Times New Roman" w:hAnsi="Times New Roman"/>
                  <w:b/>
                  <w:bCs/>
                  <w:spacing w:val="-8"/>
                  <w:lang w:val="en-US" w:eastAsia="ru-RU"/>
                </w:rPr>
                <w:t>techtransfer</w:t>
              </w:r>
              <w:r>
                <w:rPr>
                  <w:rFonts w:ascii="Times New Roman" w:hAnsi="Times New Roman"/>
                  <w:b/>
                  <w:bCs/>
                  <w:spacing w:val="-8"/>
                  <w:lang w:eastAsia="ru-RU"/>
                </w:rPr>
                <w:t>@</w:t>
              </w:r>
              <w:r>
                <w:rPr>
                  <w:rFonts w:ascii="Times New Roman" w:hAnsi="Times New Roman"/>
                  <w:b/>
                  <w:bCs/>
                  <w:spacing w:val="-8"/>
                  <w:lang w:val="en-US" w:eastAsia="ru-RU"/>
                </w:rPr>
                <w:t>rudn</w:t>
              </w:r>
              <w:r>
                <w:rPr>
                  <w:rFonts w:ascii="Times New Roman" w:hAnsi="Times New Roman"/>
                  <w:b/>
                  <w:bCs/>
                  <w:spacing w:val="-8"/>
                  <w:lang w:eastAsia="ru-RU"/>
                </w:rPr>
                <w:t>.</w:t>
              </w:r>
              <w:r>
                <w:rPr>
                  <w:rFonts w:ascii="Times New Roman" w:hAnsi="Times New Roman"/>
                  <w:b/>
                  <w:bCs/>
                  <w:spacing w:val="-8"/>
                  <w:lang w:val="en-US" w:eastAsia="ru-RU"/>
                </w:rPr>
                <w:t>ru</w:t>
              </w:r>
            </w:hyperlink>
            <w:r>
              <w:rPr>
                <w:rFonts w:ascii="Times New Roman" w:hAnsi="Times New Roman"/>
                <w:b/>
                <w:bCs/>
                <w:spacing w:val="-8"/>
                <w:lang w:eastAsia="ru-RU"/>
              </w:rPr>
              <w:t xml:space="preserve">, </w:t>
            </w:r>
            <w:r>
              <w:rPr>
                <w:rFonts w:ascii="Times New Roman" w:hAnsi="Times New Roman"/>
                <w:b/>
                <w:bCs/>
              </w:rPr>
              <w:t>117198, Москва, ул. Миклухо-Маклая, д. 6, РУДН</w:t>
            </w:r>
          </w:p>
        </w:tc>
      </w:tr>
      <w:tr w:rsidR="00EC6846" w14:paraId="227214BE" w14:textId="77777777" w:rsidTr="00F8240D">
        <w:trPr>
          <w:trHeight w:hRule="exact" w:val="1442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C0DA1" w14:textId="77777777" w:rsidR="00EC6846" w:rsidRDefault="00974A97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11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Заявителю известно, что в соответствии с подпунктом 4 пункта 1 статьи 6 Федерального закона от 27 июля 2006 г. № 152-ФЗ </w:t>
            </w:r>
          </w:p>
          <w:p w14:paraId="71C386E4" w14:textId="77777777" w:rsidR="00EC6846" w:rsidRDefault="00974A9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«О персональных данных» Федеральная служба по интеллектуальной собственности осуществляет обработку персональных данных субъектов персональных данных, указанных в заявлении, в целях и объеме, необходимых для предоставления государственной услуги.</w:t>
            </w:r>
          </w:p>
          <w:p w14:paraId="751ADBE0" w14:textId="77777777" w:rsidR="00EC6846" w:rsidRDefault="00974A97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Заявитель настоящим подтверждает, что имеет согласия субъектов персональных данных, указанных в заявлении (за исключением представителя), на обработку их персональных данных, приведенных в настоящем заявлении, в Федеральной службе по интеллектуальной собственности в связи с предоставлением государственной услуги. Согласия оформлены в соответствии со статьей 9 Федерального закона от 27 июля 2006 г. № 152-ФЗ «О персональных данных».</w:t>
            </w:r>
          </w:p>
        </w:tc>
      </w:tr>
      <w:tr w:rsidR="00EC6846" w14:paraId="56B06AEF" w14:textId="77777777" w:rsidTr="00794BBA">
        <w:trPr>
          <w:trHeight w:hRule="exact" w:val="2992"/>
          <w:jc w:val="center"/>
        </w:trPr>
        <w:tc>
          <w:tcPr>
            <w:tcW w:w="103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273F3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12. ПОДПИСЬ(И) ЗАЯВИТЕЛЯ(ЕЙ) (ПРАВООБЛАДАТЕЛЯ(ЕЙ) ИЛИ ЕГО (ИХ) ПРЕДСТАВИТЕЛЯ(ЕЙ)</w:t>
            </w:r>
          </w:p>
          <w:p w14:paraId="4676EA39" w14:textId="77777777" w:rsidR="00EC6846" w:rsidRPr="007F4B00" w:rsidRDefault="00EC6846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  <w:sz w:val="10"/>
                <w:szCs w:val="10"/>
              </w:rPr>
            </w:pPr>
          </w:p>
          <w:p w14:paraId="5B046858" w14:textId="77777777" w:rsidR="007F4B00" w:rsidRDefault="007F4B00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Первый проректор –</w:t>
            </w:r>
          </w:p>
          <w:p w14:paraId="5323D76D" w14:textId="03A594A2" w:rsidR="00EC6846" w:rsidRPr="00B20E7D" w:rsidRDefault="007F4B00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проректор по научной работе                                                                                         {</w:t>
            </w:r>
            <w:r>
              <w:rPr>
                <w:rFonts w:ascii="Times New Roman" w:hAnsi="Times New Roman"/>
                <w:b/>
                <w:bCs/>
                <w:lang w:val="en-US"/>
              </w:rPr>
              <w:t>key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ria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rector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fullname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short</w:t>
            </w:r>
            <w:r>
              <w:rPr>
                <w:rFonts w:ascii="Times New Roman" w:hAnsi="Times New Roman"/>
                <w:b/>
                <w:bCs/>
              </w:rPr>
              <w:t>}</w:t>
            </w:r>
          </w:p>
          <w:p w14:paraId="210C5A2D" w14:textId="77777777" w:rsidR="00EC6846" w:rsidRPr="007F4B00" w:rsidRDefault="00EC6846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  <w:sz w:val="10"/>
                <w:szCs w:val="10"/>
              </w:rPr>
            </w:pPr>
          </w:p>
          <w:p w14:paraId="71EC2133" w14:textId="77777777" w:rsidR="00EC6846" w:rsidRDefault="00974A97">
            <w:pPr>
              <w:spacing w:before="60"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            «______»_____________{key_ria_year} г.</w:t>
            </w:r>
          </w:p>
          <w:p w14:paraId="0AC28BDB" w14:textId="77777777" w:rsidR="00EC6846" w:rsidRDefault="00974A97">
            <w:pPr>
              <w:spacing w:before="80"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 и скрепляется печатью юридического лица при наличии печати</w:t>
            </w:r>
          </w:p>
          <w:p w14:paraId="647BFA71" w14:textId="77777777" w:rsidR="00EC6846" w:rsidRDefault="00974A97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Подпись любого лица должна быть расшифрована с указанием фамилии и инициалов и указана дата подписания заявления. </w:t>
            </w:r>
          </w:p>
          <w:p w14:paraId="0343AF80" w14:textId="77777777" w:rsidR="00EC6846" w:rsidRDefault="00974A97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>Правообладатели – физические лица подтверждают согласие с обработкой указанных в данном заявлении персональных данных в целях и объе-ме,  необходимых для предоставления государственной услуги, и в течение срока действия исключительного права на регистрируемый объект)</w:t>
            </w:r>
          </w:p>
        </w:tc>
      </w:tr>
    </w:tbl>
    <w:p w14:paraId="49033DD3" w14:textId="77777777" w:rsidR="00EC6846" w:rsidRDefault="00EC6846">
      <w:pPr>
        <w:spacing w:after="0" w:line="240" w:lineRule="auto"/>
        <w:rPr>
          <w:sz w:val="8"/>
          <w:szCs w:val="8"/>
        </w:rPr>
      </w:pPr>
    </w:p>
    <w:sectPr w:rsidR="00EC6846" w:rsidSect="004C3598">
      <w:type w:val="continuous"/>
      <w:pgSz w:w="11906" w:h="16838"/>
      <w:pgMar w:top="851" w:right="1077" w:bottom="73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7D"/>
    <w:rsid w:val="000A01B0"/>
    <w:rsid w:val="000B34D1"/>
    <w:rsid w:val="00103F7D"/>
    <w:rsid w:val="00165A9C"/>
    <w:rsid w:val="002917B6"/>
    <w:rsid w:val="002E36D2"/>
    <w:rsid w:val="00341518"/>
    <w:rsid w:val="003B5988"/>
    <w:rsid w:val="00420583"/>
    <w:rsid w:val="00434CEF"/>
    <w:rsid w:val="00470475"/>
    <w:rsid w:val="00496D83"/>
    <w:rsid w:val="004C3598"/>
    <w:rsid w:val="004C4239"/>
    <w:rsid w:val="0050317A"/>
    <w:rsid w:val="005637DF"/>
    <w:rsid w:val="00622DC0"/>
    <w:rsid w:val="006A004B"/>
    <w:rsid w:val="006B05B6"/>
    <w:rsid w:val="0070651B"/>
    <w:rsid w:val="0071336B"/>
    <w:rsid w:val="00792B9A"/>
    <w:rsid w:val="00794BBA"/>
    <w:rsid w:val="007F18E3"/>
    <w:rsid w:val="007F4062"/>
    <w:rsid w:val="007F4B00"/>
    <w:rsid w:val="00851BDD"/>
    <w:rsid w:val="00855AE5"/>
    <w:rsid w:val="00871BF0"/>
    <w:rsid w:val="00897C3A"/>
    <w:rsid w:val="00933C75"/>
    <w:rsid w:val="009548BA"/>
    <w:rsid w:val="00974A97"/>
    <w:rsid w:val="009A2D91"/>
    <w:rsid w:val="00A27E34"/>
    <w:rsid w:val="00AA046F"/>
    <w:rsid w:val="00B20E7D"/>
    <w:rsid w:val="00B46345"/>
    <w:rsid w:val="00B84302"/>
    <w:rsid w:val="00B926A5"/>
    <w:rsid w:val="00BD0B02"/>
    <w:rsid w:val="00BF26C9"/>
    <w:rsid w:val="00C004D4"/>
    <w:rsid w:val="00C45625"/>
    <w:rsid w:val="00C45C59"/>
    <w:rsid w:val="00D80593"/>
    <w:rsid w:val="00D920D2"/>
    <w:rsid w:val="00E26560"/>
    <w:rsid w:val="00E402DB"/>
    <w:rsid w:val="00E6001E"/>
    <w:rsid w:val="00EB7204"/>
    <w:rsid w:val="00EC6846"/>
    <w:rsid w:val="00EE486F"/>
    <w:rsid w:val="00EF2ACB"/>
    <w:rsid w:val="00EF696A"/>
    <w:rsid w:val="00F70776"/>
    <w:rsid w:val="00F8240D"/>
    <w:rsid w:val="00F939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E91519C"/>
  <w15:docId w15:val="{DF79BB55-0B11-467B-9A9B-63DDFBA5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3598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165A9C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165A9C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B46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chtransfer@rudn.ru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techtransfer@rudn.r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956e6d-a0e1-4853-a0dd-658c7e9ec0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8" ma:contentTypeDescription="Создание документа." ma:contentTypeScope="" ma:versionID="1c4fff70ff22f0847bac2cb5ce529af1">
  <xsd:schema xmlns:xsd="http://www.w3.org/2001/XMLSchema" xmlns:xs="http://www.w3.org/2001/XMLSchema" xmlns:p="http://schemas.microsoft.com/office/2006/metadata/properties" xmlns:ns2="66956e6d-a0e1-4853-a0dd-658c7e9ec04e" targetNamespace="http://schemas.microsoft.com/office/2006/metadata/properties" ma:root="true" ma:fieldsID="1a1e1af27676224b83ce0e9114f234ce" ns2:_="">
    <xsd:import namespace="66956e6d-a0e1-4853-a0dd-658c7e9ec0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6e6d-a0e1-4853-a0dd-658c7e9ec0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d689c11-42a8-413a-9537-252dfc7d58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8C75F-A670-4A03-86B1-D176E2D8CD8C}">
  <ds:schemaRefs>
    <ds:schemaRef ds:uri="http://www.w3.org/XML/1998/namespace"/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66956e6d-a0e1-4853-a0dd-658c7e9ec04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01FDD62-E2CD-4486-915A-CE3E417E67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CE999F-4575-4FD1-A467-6A2E9B5D0C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56e6d-a0e1-4853-a0dd-658c7e9ec0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df3597e4-fe5c-4b96-a554-f54f234895d4.dotx</Template>
  <TotalTime>0</TotalTime>
  <Pages>2</Pages>
  <Words>1698</Words>
  <Characters>9682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ВХОДЯЩИЙ НОМЕР ВК</vt:lpstr>
      <vt:lpstr>ВХОДЯЩИЙ НОМЕР ВК</vt:lpstr>
    </vt:vector>
  </TitlesOfParts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ВХОДЯЩИЙ НОМЕР ВК</dc:title>
  <dc:subject/>
  <dc:creator>Zufar Karimov</dc:creator>
  <cp:keywords/>
  <dc:description/>
  <cp:lastModifiedBy>app</cp:lastModifiedBy>
  <cp:revision>2</cp:revision>
  <cp:lastPrinted>2017-12-05T09:38:00Z</cp:lastPrinted>
  <dcterms:created xsi:type="dcterms:W3CDTF">2026-10-01T00:06:00Z</dcterms:created>
  <dcterms:modified xsi:type="dcterms:W3CDTF">2026-10-01T00:06:00Z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0x01010027DA732502B6C147A48D6346117A915D</vt:lpwstr>
  </property>
</Properties>
</file>