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65F4A" w14:textId="77777777" w:rsidR="00CA749C" w:rsidRDefault="005F051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Федеральную службу</w:t>
      </w:r>
    </w:p>
    <w:p w14:paraId="58E26B2E" w14:textId="77777777" w:rsidR="00CA749C" w:rsidRDefault="005F051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интеллектуальной собственности</w:t>
      </w:r>
    </w:p>
    <w:p w14:paraId="0136A0A0" w14:textId="77777777" w:rsidR="00CA749C" w:rsidRDefault="005F051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Бережковская наб., д. 30, корп. 1,</w:t>
      </w:r>
    </w:p>
    <w:p w14:paraId="27BCD698" w14:textId="77777777" w:rsidR="00CA749C" w:rsidRDefault="005F051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 Москва, Г-59, ГСП-3, 125993,</w:t>
      </w:r>
    </w:p>
    <w:p w14:paraId="12814F1A" w14:textId="77777777" w:rsidR="00CA749C" w:rsidRDefault="005F0514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Российская Федерация</w:t>
      </w:r>
    </w:p>
    <w:p w14:paraId="05C45B2C" w14:textId="77777777" w:rsidR="00CA749C" w:rsidRDefault="00CA749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8EA6416" w14:textId="77777777" w:rsidR="00CA749C" w:rsidRDefault="00CA749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30E91EC" w14:textId="77777777" w:rsidR="00CA749C" w:rsidRDefault="00CA749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100D882" w14:textId="77777777" w:rsidR="00CA749C" w:rsidRDefault="005F0514">
      <w:pPr>
        <w:spacing w:after="0" w:line="240" w:lineRule="auto"/>
        <w:rPr>
          <w:rFonts w:ascii="Times New Roman" w:hAnsi="Times New Roman"/>
          <w:b/>
          <w:bCs/>
          <w:caps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Название программы для ЭВМ или базы данных: </w:t>
        <w:br/>
      </w:r>
      <w:r>
        <w:rPr>
          <w:rFonts w:ascii="Times New Roman" w:hAnsi="Times New Roman"/>
          <w:b/>
          <w:bCs/>
          <w:sz w:val="28"/>
          <w:szCs w:val="28"/>
        </w:rPr>
        <w:t>{key_ria_title}</w:t>
      </w:r>
    </w:p>
    <w:p w14:paraId="287EE1E6" w14:textId="77777777" w:rsidR="00CA749C" w:rsidRDefault="00CA749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u w:val="single"/>
        </w:rPr>
      </w:pPr>
    </w:p>
    <w:p w14:paraId="26ACF2E6" w14:textId="77777777" w:rsidR="00CA749C" w:rsidRDefault="005F0514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№ заявки__________________________________________________________</w:t>
      </w:r>
    </w:p>
    <w:p w14:paraId="53EF19D3" w14:textId="77777777" w:rsidR="00CA749C" w:rsidRDefault="005F0514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vertAlign w:val="superscript"/>
        </w:rPr>
      </w:pPr>
      <w:r>
        <w:rPr>
          <w:rFonts w:ascii="Times New Roman" w:hAnsi="Times New Roman"/>
          <w:color w:val="000000" w:themeColor="text1"/>
          <w:sz w:val="28"/>
          <w:szCs w:val="28"/>
          <w:vertAlign w:val="superscript"/>
        </w:rPr>
        <w:t>(указывается при наличии регистрационного номера заявки)</w:t>
      </w:r>
    </w:p>
    <w:p w14:paraId="16BE9D4E" w14:textId="77777777" w:rsidR="00CA749C" w:rsidRDefault="00CA749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9A57129" w14:textId="77777777" w:rsidR="00CA749C" w:rsidRDefault="005F0514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Согласие на обработку персональных данных</w:t>
      </w:r>
    </w:p>
    <w:p w14:paraId="4AF2F1BC" w14:textId="77777777" w:rsidR="00CA749C" w:rsidRDefault="00CA749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53089D8" w14:textId="77777777" w:rsidR="00CA749C" w:rsidRDefault="005F0514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Ф. И. О. субъекта персональных данных: {key_ria_authorX_fullname_long}.</w:t>
      </w:r>
    </w:p>
    <w:p w14:paraId="1225076D" w14:textId="77777777" w:rsidR="00CA749C" w:rsidRDefault="005F0514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Адрес места жительства: {key_ria_authorX_address}</w:t>
      </w:r>
      <w:r>
        <w:rPr>
          <w:rFonts w:ascii="Times New Roman" w:hAnsi="Times New Roman"/>
          <w:bCs/>
          <w:color w:val="000000" w:themeColor="text1"/>
          <w:sz w:val="28"/>
          <w:szCs w:val="28"/>
          <w:lang w:eastAsia="ru-RU"/>
        </w:rPr>
        <w:t>.</w:t>
      </w:r>
    </w:p>
    <w:p w14:paraId="319A9FEA" w14:textId="77777777" w:rsidR="00CA749C" w:rsidRDefault="005F0514">
      <w:pPr>
        <w:spacing w:after="0"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Документ, удостоверяющий личность субъекта персональных данных, дата его выдачи и выдавший орган: </w:t>
      </w:r>
      <w:r>
        <w:rPr>
          <w:rFonts w:ascii="Times New Roman" w:hAnsi="Times New Roman"/>
          <w:sz w:val="28"/>
          <w:szCs w:val="28"/>
        </w:rPr>
        <w:t>{key_ria_authorX_id_document}.</w:t>
      </w:r>
    </w:p>
    <w:p w14:paraId="13F59A25" w14:textId="77777777" w:rsidR="00CA749C" w:rsidRDefault="005F0514">
      <w:pPr>
        <w:spacing w:after="0"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Подтверждаю согласие на обработку моих персональных данных, предусмотренную частью 3 статьи 3 Федерального закона от 27 июля 2006 г.</w:t>
      </w:r>
    </w:p>
    <w:p w14:paraId="50273184" w14:textId="77777777" w:rsidR="00CA749C" w:rsidRDefault="005F0514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AA37803" w14:textId="77777777" w:rsidR="00CA749C" w:rsidRDefault="005F0514">
      <w:pPr>
        <w:spacing w:after="0"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3C3FC383" w14:textId="77777777" w:rsidR="00CA749C" w:rsidRDefault="00CA749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Hlk4080496"/>
    </w:p>
    <w:p w14:paraId="753C49CF" w14:textId="77777777" w:rsidR="00CA749C" w:rsidRDefault="00CA749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404"/>
      </w:tblGrid>
      <w:tr w:rsidR="00A62B88" w14:paraId="5E25A04D" w14:textId="77777777" w:rsidTr="00A62B88">
        <w:tc>
          <w:tcPr>
            <w:tcW w:w="6941" w:type="dxa"/>
          </w:tcPr>
          <w:p w14:paraId="24E88682" w14:textId="54B636D0" w:rsidR="00A62B88" w:rsidRPr="00A62B88" w:rsidRDefault="00A62B88" w:rsidP="00A62B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________________ / 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en-US"/>
              </w:rPr>
              <w:t>{key_ria_authorX_fullname_short} /</w:t>
            </w:r>
          </w:p>
        </w:tc>
        <w:tc>
          <w:tcPr>
            <w:tcW w:w="2404" w:type="dxa"/>
          </w:tcPr>
          <w:p w14:paraId="077CE9E5" w14:textId="77777777" w:rsidR="00A62B88" w:rsidRPr="00A62B88" w:rsidRDefault="00A62B88" w:rsidP="00A62B88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___________</w:t>
            </w:r>
          </w:p>
        </w:tc>
      </w:tr>
    </w:tbl>
    <w:bookmarkEnd w:id="0"/>
    <w:p w14:paraId="28B8421B" w14:textId="77777777" w:rsidR="00B77977" w:rsidRDefault="00B77977" w:rsidP="00B77977">
      <w:pPr>
        <w:spacing w:after="0" w:line="240" w:lineRule="auto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(Ф. И. О. субъекта персональных данных)</w:t>
      </w:r>
    </w:p>
    <w:p w14:paraId="648386F5" w14:textId="77777777" w:rsidR="00A62B88" w:rsidRDefault="00A62B88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sectPr w:rsidR="00A62B8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77"/>
    <w:rsid w:val="00214BA1"/>
    <w:rsid w:val="00343897"/>
    <w:rsid w:val="00357BFA"/>
    <w:rsid w:val="004759D2"/>
    <w:rsid w:val="005F0514"/>
    <w:rsid w:val="008922E5"/>
    <w:rsid w:val="00892644"/>
    <w:rsid w:val="009D4608"/>
    <w:rsid w:val="00A62B88"/>
    <w:rsid w:val="00B77977"/>
    <w:rsid w:val="00C83F87"/>
    <w:rsid w:val="00CA749C"/>
    <w:rsid w:val="00D2413A"/>
    <w:rsid w:val="00F3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FA98"/>
  <w15:docId w15:val="{287A6D36-0B6C-419D-82D6-D3BA4828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List">
    <w:name w:val="List"/>
    <w:basedOn w:val="BodyText"/>
    <w:rPr>
      <w:rFonts w:cs="Mangal"/>
    </w:rPr>
  </w:style>
  <w:style w:type="character" w:customStyle="1" w:styleId="a">
    <w:name w:val="Текст выноски Знак"/>
    <w:basedOn w:val="DefaultParagraphFont"/>
    <w:semiHidden/>
    <w:qFormat/>
    <w:rPr>
      <w:rFonts w:ascii="Segoe UI" w:eastAsia="Times New Roman" w:hAnsi="Segoe UI" w:cs="Segoe UI"/>
      <w:sz w:val="18"/>
      <w:szCs w:val="18"/>
      <w:lang w:eastAsia="en-US"/>
    </w:rPr>
  </w:style>
  <w:style w:type="paragraph" w:customStyle="1" w:styleId="1">
    <w:name w:val="Заголовок1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10">
    <w:name w:val="Указатель1"/>
    <w:basedOn w:val="Normal"/>
    <w:qFormat/>
    <w:pPr>
      <w:suppressLineNumbers/>
    </w:pPr>
    <w:rPr>
      <w:rFonts w:cs="Mangal"/>
    </w:rPr>
  </w:style>
  <w:style w:type="table" w:styleId="TableGrid">
    <w:name w:val="Table Grid"/>
    <w:basedOn w:val="TableNormal"/>
    <w:locked/>
    <w:rsid w:val="00A62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0" ma:contentTypeDescription="Создание документа." ma:contentTypeScope="" ma:versionID="37197a3fad1e2f3f5aea6ca0a8039e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4009E5-5DE1-493B-B42F-24CFC6D1CD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E0CAD3-A622-4005-913E-01164102E1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2DC67005-EF64-4CAE-971D-BD60134884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650b6309-32f3-4329-97c8-907e40ed2d0e.dotx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 Федеральную службу</vt:lpstr>
      <vt:lpstr>В Федеральную службу</vt:lpstr>
    </vt:vector>
  </TitlesOfParts>
  <Company>PFU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Федеральную службу</dc:title>
  <dc:creator>Zufar Karimov</dc:creator>
  <cp:lastModifiedBy>app</cp:lastModifiedBy>
  <cp:revision>2</cp:revision>
  <cp:lastPrinted>2018-04-19T15:53:00Z</cp:lastPrinted>
  <dcterms:created xsi:type="dcterms:W3CDTF">2026-10-01T00:07:00Z</dcterms:created>
  <dcterms:modified xsi:type="dcterms:W3CDTF">2026-10-01T00:07:00Z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1033-10.2.0.7494</vt:lpwstr>
  </property>
  <property fmtid="{D5CDD505-2E9C-101B-9397-08002B2CF9AE}" pid="9" name="ContentTypeId">
    <vt:lpwstr>0x01010027DA732502B6C147A48D6346117A915D</vt:lpwstr>
  </property>
</Properties>
</file>