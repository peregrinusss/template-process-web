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66DBB" w14:textId="77777777" w:rsidR="00D81DD5" w:rsidRDefault="00D81DD5" w:rsidP="008B3DC3">
      <w:pPr>
        <w:ind w:firstLine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УВЕДОМЛЕНИЕ-ЗАЯВКА</w:t>
      </w:r>
    </w:p>
    <w:p w14:paraId="79EC5D32" w14:textId="77777777" w:rsidR="00D81DD5" w:rsidRPr="008B3DC3" w:rsidRDefault="00D81DD5" w:rsidP="008B3DC3">
      <w:pPr>
        <w:spacing w:after="480"/>
        <w:ind w:firstLine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на</w:t>
      </w:r>
      <w:r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</w:rPr>
        <w:t>регистрацию</w:t>
      </w:r>
      <w:r>
        <w:rPr>
          <w:rFonts w:ascii="Times New Roman" w:hAnsi="Times New Roman" w:cs="Times New Roman"/>
          <w:b/>
          <w:lang w:val="en-US"/>
        </w:rPr>
        <w:t xml:space="preserve"> {key_ria_type_short} ({key_ria_type_long})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0"/>
        <w:gridCol w:w="6675"/>
      </w:tblGrid>
      <w:tr w:rsidR="008B3DC3" w14:paraId="0BAABCAB" w14:textId="77777777" w:rsidTr="007D10B9">
        <w:tc>
          <w:tcPr>
            <w:tcW w:w="2670" w:type="dxa"/>
          </w:tcPr>
          <w:p w14:paraId="7BC04531" w14:textId="77777777" w:rsidR="008B3DC3" w:rsidRDefault="008B3DC3" w:rsidP="00F978A8">
            <w:pPr>
              <w:spacing w:before="120" w:after="120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Авторы:</w:t>
            </w:r>
          </w:p>
        </w:tc>
        <w:tc>
          <w:tcPr>
            <w:tcW w:w="6675" w:type="dxa"/>
            <w:vAlign w:val="center"/>
          </w:tcPr>
          <w:p w14:paraId="1A2B56B9" w14:textId="09103BA9" w:rsidR="008B3DC3" w:rsidRPr="008B3DC3" w:rsidRDefault="008B3DC3" w:rsidP="00657FB0">
            <w:pPr>
              <w:ind w:firstLine="0"/>
              <w:jc w:val="left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{key_ria_authors_short}</w:t>
            </w:r>
          </w:p>
        </w:tc>
      </w:tr>
      <w:tr w:rsidR="008B3DC3" w14:paraId="5FA379AE" w14:textId="77777777" w:rsidTr="007D10B9">
        <w:tc>
          <w:tcPr>
            <w:tcW w:w="2670" w:type="dxa"/>
          </w:tcPr>
          <w:p w14:paraId="3014AE36" w14:textId="77777777" w:rsidR="008B3DC3" w:rsidRDefault="008B3DC3" w:rsidP="00F978A8">
            <w:pPr>
              <w:spacing w:before="120" w:after="120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Структурное подразделение:</w:t>
            </w:r>
          </w:p>
        </w:tc>
        <w:tc>
          <w:tcPr>
            <w:tcW w:w="6675" w:type="dxa"/>
            <w:vAlign w:val="center"/>
          </w:tcPr>
          <w:p w14:paraId="246C090A" w14:textId="77777777" w:rsidR="008B3DC3" w:rsidRPr="008B3DC3" w:rsidRDefault="008B3DC3" w:rsidP="00657FB0">
            <w:pPr>
              <w:ind w:firstLine="0"/>
              <w:jc w:val="left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{key_ria_department_title}</w:t>
            </w:r>
          </w:p>
        </w:tc>
      </w:tr>
      <w:tr w:rsidR="008B3DC3" w14:paraId="7E8B0867" w14:textId="77777777" w:rsidTr="007D10B9">
        <w:tc>
          <w:tcPr>
            <w:tcW w:w="2670" w:type="dxa"/>
          </w:tcPr>
          <w:p w14:paraId="1D7FF921" w14:textId="77777777" w:rsidR="008B3DC3" w:rsidRDefault="008B3DC3" w:rsidP="00F978A8">
            <w:pPr>
              <w:spacing w:before="120" w:after="120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Контакты:</w:t>
            </w:r>
          </w:p>
        </w:tc>
        <w:tc>
          <w:tcPr>
            <w:tcW w:w="6675" w:type="dxa"/>
            <w:vAlign w:val="center"/>
          </w:tcPr>
          <w:p w14:paraId="51853690" w14:textId="77777777" w:rsidR="008B3DC3" w:rsidRPr="008B3DC3" w:rsidRDefault="008B3DC3" w:rsidP="00657FB0">
            <w:pPr>
              <w:ind w:firstLine="0"/>
              <w:jc w:val="left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{key_ria_department_contacts}</w:t>
            </w:r>
          </w:p>
        </w:tc>
      </w:tr>
      <w:tr w:rsidR="008B3DC3" w14:paraId="23A0463A" w14:textId="77777777" w:rsidTr="007D10B9">
        <w:tc>
          <w:tcPr>
            <w:tcW w:w="2670" w:type="dxa"/>
          </w:tcPr>
          <w:p w14:paraId="36CE4C4F" w14:textId="77777777" w:rsidR="008B3DC3" w:rsidRPr="008B3DC3" w:rsidRDefault="008B3DC3" w:rsidP="00F978A8">
            <w:pPr>
              <w:spacing w:before="120" w:after="120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Основания для создания {key_ria_type_short}:</w:t>
            </w:r>
          </w:p>
        </w:tc>
        <w:tc>
          <w:tcPr>
            <w:tcW w:w="6675" w:type="dxa"/>
            <w:vAlign w:val="center"/>
          </w:tcPr>
          <w:p w14:paraId="235233F7" w14:textId="77777777" w:rsidR="008B3DC3" w:rsidRPr="008B3DC3" w:rsidRDefault="008B3DC3" w:rsidP="00657FB0">
            <w:pPr>
              <w:ind w:firstLine="0"/>
              <w:jc w:val="left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{key_ria_type_long} создана по заданию на разработку сотрудником РУДН</w:t>
            </w:r>
          </w:p>
        </w:tc>
      </w:tr>
      <w:tr w:rsidR="008B3DC3" w14:paraId="5B7C6054" w14:textId="77777777" w:rsidTr="007D10B9">
        <w:tc>
          <w:tcPr>
            <w:tcW w:w="2670" w:type="dxa"/>
          </w:tcPr>
          <w:p w14:paraId="56B2DB16" w14:textId="77777777" w:rsidR="008B3DC3" w:rsidRDefault="008B3DC3" w:rsidP="00F978A8">
            <w:pPr>
              <w:spacing w:before="120" w:after="120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Номер темы НИР (НИОКР):</w:t>
            </w:r>
          </w:p>
        </w:tc>
        <w:tc>
          <w:tcPr>
            <w:tcW w:w="6675" w:type="dxa"/>
            <w:vAlign w:val="center"/>
          </w:tcPr>
          <w:p w14:paraId="268BC7CA" w14:textId="77777777" w:rsidR="008B3DC3" w:rsidRPr="007756D9" w:rsidRDefault="00E958A0" w:rsidP="00657FB0">
            <w:pPr>
              <w:ind w:firstLine="0"/>
              <w:jc w:val="left"/>
              <w:rPr>
                <w:rFonts w:ascii="Times New Roman" w:hAnsi="Times New Roman" w:cs="Times New Roman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u w:val="single"/>
              </w:rPr>
              <w:t>{</w:t>
            </w:r>
            <w:r>
              <w:rPr>
                <w:rFonts w:ascii="Times New Roman" w:hAnsi="Times New Roman" w:cs="Times New Roman"/>
                <w:u w:val="single"/>
                <w:lang w:val="en-US"/>
              </w:rPr>
              <w:t>key</w:t>
            </w:r>
            <w:r>
              <w:rPr>
                <w:rFonts w:ascii="Times New Roman" w:hAnsi="Times New Roman" w:cs="Times New Roman"/>
                <w:u w:val="single"/>
              </w:rPr>
              <w:t>_</w:t>
            </w:r>
            <w:r>
              <w:rPr>
                <w:rFonts w:ascii="Times New Roman" w:hAnsi="Times New Roman" w:cs="Times New Roman"/>
                <w:u w:val="single"/>
                <w:lang w:val="en-US"/>
              </w:rPr>
              <w:t>ria</w:t>
            </w:r>
            <w:r>
              <w:rPr>
                <w:rFonts w:ascii="Times New Roman" w:hAnsi="Times New Roman" w:cs="Times New Roman"/>
                <w:u w:val="single"/>
              </w:rPr>
              <w:t>_</w:t>
            </w:r>
            <w:r>
              <w:rPr>
                <w:rFonts w:ascii="Times New Roman" w:hAnsi="Times New Roman" w:cs="Times New Roman"/>
                <w:u w:val="single"/>
                <w:lang w:val="en-US"/>
              </w:rPr>
              <w:t>nir</w:t>
            </w:r>
            <w:r>
              <w:rPr>
                <w:rFonts w:ascii="Times New Roman" w:hAnsi="Times New Roman" w:cs="Times New Roman"/>
                <w:u w:val="single"/>
              </w:rPr>
              <w:t>}</w:t>
            </w:r>
          </w:p>
        </w:tc>
      </w:tr>
      <w:tr w:rsidR="008B3DC3" w:rsidRPr="008B3DC3" w14:paraId="58397BF2" w14:textId="77777777" w:rsidTr="007D10B9">
        <w:tc>
          <w:tcPr>
            <w:tcW w:w="2670" w:type="dxa"/>
          </w:tcPr>
          <w:p w14:paraId="4D886F73" w14:textId="77777777" w:rsidR="008B3DC3" w:rsidRPr="008B3DC3" w:rsidRDefault="008B3DC3" w:rsidP="00F978A8">
            <w:pPr>
              <w:spacing w:before="120" w:after="120"/>
              <w:ind w:firstLine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Наименование</w:t>
            </w:r>
            <w:r>
              <w:rPr>
                <w:rFonts w:ascii="Times New Roman" w:hAnsi="Times New Roman" w:cs="Times New Roman"/>
                <w:lang w:val="en-US"/>
              </w:rPr>
              <w:t xml:space="preserve"> {key_ria_type_short}:</w:t>
            </w:r>
          </w:p>
        </w:tc>
        <w:tc>
          <w:tcPr>
            <w:tcW w:w="6675" w:type="dxa"/>
            <w:vAlign w:val="center"/>
          </w:tcPr>
          <w:p w14:paraId="06286F10" w14:textId="77777777" w:rsidR="008B3DC3" w:rsidRPr="008B3DC3" w:rsidRDefault="008B3DC3" w:rsidP="00657FB0">
            <w:pPr>
              <w:ind w:firstLine="0"/>
              <w:jc w:val="left"/>
              <w:rPr>
                <w:rFonts w:ascii="Times New Roman" w:hAnsi="Times New Roman" w:cs="Times New Roman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u w:val="single"/>
                <w:lang w:val="en-US"/>
              </w:rPr>
              <w:t>{key_ria_title}</w:t>
            </w:r>
          </w:p>
        </w:tc>
      </w:tr>
      <w:tr w:rsidR="008B3DC3" w:rsidRPr="004F0302" w14:paraId="5631A36C" w14:textId="77777777" w:rsidTr="007D10B9">
        <w:tc>
          <w:tcPr>
            <w:tcW w:w="2670" w:type="dxa"/>
          </w:tcPr>
          <w:p w14:paraId="3054E987" w14:textId="77777777" w:rsidR="008B3DC3" w:rsidRPr="008B3DC3" w:rsidRDefault="008B3DC3" w:rsidP="00F978A8">
            <w:pPr>
              <w:spacing w:before="120" w:after="120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Индивидуализирующие признаки {key_ria_type_short}:</w:t>
            </w:r>
          </w:p>
        </w:tc>
        <w:tc>
          <w:tcPr>
            <w:tcW w:w="6675" w:type="dxa"/>
          </w:tcPr>
          <w:p w14:paraId="448FA820" w14:textId="77777777" w:rsidR="008B3DC3" w:rsidRPr="004F0302" w:rsidRDefault="004F0302" w:rsidP="00657FB0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{key_ria_specification}</w:t>
            </w:r>
          </w:p>
        </w:tc>
      </w:tr>
      <w:tr w:rsidR="004F0302" w:rsidRPr="004F0302" w14:paraId="45FFA29A" w14:textId="77777777" w:rsidTr="007D10B9">
        <w:tc>
          <w:tcPr>
            <w:tcW w:w="2670" w:type="dxa"/>
          </w:tcPr>
          <w:p w14:paraId="4957513B" w14:textId="77777777" w:rsidR="004F0302" w:rsidRPr="008B3DC3" w:rsidRDefault="004F0302" w:rsidP="00F978A8">
            <w:pPr>
              <w:spacing w:before="120" w:after="120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Приложение:</w:t>
            </w:r>
          </w:p>
        </w:tc>
        <w:tc>
          <w:tcPr>
            <w:tcW w:w="6675" w:type="dxa"/>
          </w:tcPr>
          <w:p w14:paraId="35D42CF6" w14:textId="77777777" w:rsidR="004F0302" w:rsidRDefault="004F0302" w:rsidP="00657FB0">
            <w:pPr>
              <w:numPr>
                <w:ilvl w:val="0"/>
                <w:numId w:val="4"/>
              </w:numPr>
              <w:ind w:left="470" w:hanging="357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заявление на регистрацию {key_ria_type_short};</w:t>
            </w:r>
          </w:p>
          <w:p w14:paraId="27CD9BC1" w14:textId="77777777" w:rsidR="004F0302" w:rsidRDefault="004F0302" w:rsidP="00657FB0">
            <w:pPr>
              <w:numPr>
                <w:ilvl w:val="0"/>
                <w:numId w:val="4"/>
              </w:numPr>
              <w:ind w:left="470" w:hanging="357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согласие автора на указание сведений об авторе;</w:t>
            </w:r>
          </w:p>
          <w:p w14:paraId="15DD1268" w14:textId="77777777" w:rsidR="004F0302" w:rsidRDefault="004F0302" w:rsidP="00657FB0">
            <w:pPr>
              <w:numPr>
                <w:ilvl w:val="0"/>
                <w:numId w:val="4"/>
              </w:numPr>
              <w:ind w:left="470" w:hanging="357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согласие на обработку персональных данных;</w:t>
            </w:r>
          </w:p>
          <w:p w14:paraId="5D17EAB5" w14:textId="77777777" w:rsidR="004F0302" w:rsidRDefault="004F0302" w:rsidP="00657FB0">
            <w:pPr>
              <w:numPr>
                <w:ilvl w:val="0"/>
                <w:numId w:val="4"/>
              </w:numPr>
              <w:ind w:left="470" w:hanging="357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служебное задание;</w:t>
            </w:r>
          </w:p>
          <w:p w14:paraId="7994142B" w14:textId="77777777" w:rsidR="004F0302" w:rsidRDefault="004F0302" w:rsidP="00657FB0">
            <w:pPr>
              <w:numPr>
                <w:ilvl w:val="0"/>
                <w:numId w:val="4"/>
              </w:numPr>
              <w:ind w:left="470" w:hanging="357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отчет о выполнении служебного задания;</w:t>
            </w:r>
          </w:p>
          <w:p w14:paraId="40D69D79" w14:textId="77777777" w:rsidR="004F0302" w:rsidRDefault="004F0302" w:rsidP="00657FB0">
            <w:pPr>
              <w:numPr>
                <w:ilvl w:val="0"/>
                <w:numId w:val="4"/>
              </w:numPr>
              <w:ind w:left="470" w:hanging="357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реферат;</w:t>
            </w:r>
          </w:p>
          <w:p w14:paraId="0463FB82" w14:textId="77777777" w:rsidR="004F0302" w:rsidRPr="004F0302" w:rsidRDefault="004F0302" w:rsidP="00657FB0">
            <w:pPr>
              <w:numPr>
                <w:ilvl w:val="0"/>
                <w:numId w:val="4"/>
              </w:numPr>
              <w:ind w:left="470" w:hanging="357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машиночитаемый носитель;</w:t>
            </w:r>
          </w:p>
          <w:p w14:paraId="0AB467D2" w14:textId="77777777" w:rsidR="004F0302" w:rsidRPr="004F0302" w:rsidRDefault="004F0302" w:rsidP="00657FB0">
            <w:pPr>
              <w:numPr>
                <w:ilvl w:val="0"/>
                <w:numId w:val="4"/>
              </w:numPr>
              <w:ind w:left="470" w:hanging="357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регистрационная карта РИД.</w:t>
            </w:r>
          </w:p>
        </w:tc>
      </w:tr>
    </w:tbl>
    <w:p w14:paraId="7B0DDA70" w14:textId="77777777" w:rsidR="00B919E6" w:rsidRPr="00B919E6" w:rsidRDefault="00B919E6" w:rsidP="00B919E6">
      <w:pPr>
        <w:spacing w:before="480"/>
        <w:ind w:firstLine="0"/>
        <w:jc w:val="right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_______________ </w:t>
      </w:r>
      <w:r>
        <w:rPr>
          <w:rFonts w:ascii="Times New Roman" w:hAnsi="Times New Roman" w:cs="Times New Roman"/>
          <w:u w:val="single"/>
          <w:lang w:val="en-US"/>
        </w:rPr>
        <w:t>/ {key_ria_docs_submission_responsible_fullname_short} /</w:t>
      </w:r>
    </w:p>
    <w:p w14:paraId="5D81FB7D" w14:textId="77777777" w:rsidR="00B919E6" w:rsidRPr="00B919E6" w:rsidRDefault="00B919E6" w:rsidP="00B919E6">
      <w:pPr>
        <w:ind w:firstLine="0"/>
        <w:jc w:val="right"/>
        <w:rPr>
          <w:rFonts w:ascii="Times New Roman" w:hAnsi="Times New Roman" w:cs="Times New Roman"/>
          <w:lang w:val="en-US"/>
        </w:rPr>
      </w:pPr>
    </w:p>
    <w:p w14:paraId="5E99CD8A" w14:textId="77777777" w:rsidR="00B919E6" w:rsidRPr="00E958A0" w:rsidRDefault="00B919E6" w:rsidP="00B919E6">
      <w:pPr>
        <w:ind w:firstLine="0"/>
        <w:jc w:val="right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>«</w:t>
        <w:tab/>
        <w:t xml:space="preserve">» ____________ {key_ria_year} </w:t>
      </w:r>
      <w:r>
        <w:rPr>
          <w:rFonts w:ascii="Times New Roman" w:hAnsi="Times New Roman" w:cs="Times New Roman"/>
        </w:rPr>
        <w:t>г</w:t>
      </w:r>
      <w:r>
        <w:rPr>
          <w:rFonts w:ascii="Times New Roman" w:hAnsi="Times New Roman" w:cs="Times New Roman"/>
          <w:lang w:val="en-US"/>
        </w:rPr>
        <w:t>.</w:t>
      </w:r>
    </w:p>
    <w:p w14:paraId="4D6F0CE3" w14:textId="77777777" w:rsidR="00D81DD5" w:rsidRPr="00E958A0" w:rsidRDefault="000C6028" w:rsidP="00B919E6">
      <w:pPr>
        <w:spacing w:before="480"/>
        <w:ind w:firstLine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Принято</w:t>
      </w:r>
      <w:r>
        <w:rPr>
          <w:rFonts w:ascii="Times New Roman" w:hAnsi="Times New Roman" w:cs="Times New Roman"/>
          <w:lang w:val="en-US"/>
        </w:rPr>
        <w:t>: _______________</w:t>
      </w:r>
    </w:p>
    <w:p w14:paraId="384E2D91" w14:textId="77777777" w:rsidR="00690563" w:rsidRPr="00E958A0" w:rsidRDefault="00690563" w:rsidP="005002E3">
      <w:pPr>
        <w:ind w:firstLine="0"/>
        <w:rPr>
          <w:rFonts w:ascii="Times New Roman" w:hAnsi="Times New Roman" w:cs="Times New Roman"/>
          <w:lang w:val="en-US"/>
        </w:rPr>
      </w:pPr>
    </w:p>
    <w:p w14:paraId="2A36E9FF" w14:textId="77777777" w:rsidR="00B919E6" w:rsidRPr="00E958A0" w:rsidRDefault="00B919E6" w:rsidP="00B919E6">
      <w:pPr>
        <w:ind w:firstLine="0"/>
        <w:jc w:val="left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>«</w:t>
        <w:tab/>
        <w:t xml:space="preserve">» ____________ {key_ria_year} </w:t>
      </w:r>
      <w:r>
        <w:rPr>
          <w:rFonts w:ascii="Times New Roman" w:hAnsi="Times New Roman" w:cs="Times New Roman"/>
        </w:rPr>
        <w:t>г</w:t>
      </w:r>
      <w:r>
        <w:rPr>
          <w:rFonts w:ascii="Times New Roman" w:hAnsi="Times New Roman" w:cs="Times New Roman"/>
          <w:lang w:val="en-US"/>
        </w:rPr>
        <w:t>.</w:t>
      </w:r>
    </w:p>
    <w:sectPr w:rsidR="00B919E6" w:rsidRPr="00E958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276F"/>
    <w:multiLevelType w:val="hybridMultilevel"/>
    <w:tmpl w:val="16343084"/>
    <w:lvl w:ilvl="0" w:tplc="0419000F">
      <w:start w:val="1"/>
      <w:numFmt w:val="decimal"/>
      <w:lvlText w:val="%1."/>
      <w:lvlJc w:val="left"/>
      <w:pPr>
        <w:tabs>
          <w:tab w:val="num" w:pos="3552"/>
        </w:tabs>
        <w:ind w:left="35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4272"/>
        </w:tabs>
        <w:ind w:left="42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4992"/>
        </w:tabs>
        <w:ind w:left="49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712"/>
        </w:tabs>
        <w:ind w:left="57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432"/>
        </w:tabs>
        <w:ind w:left="64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152"/>
        </w:tabs>
        <w:ind w:left="71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872"/>
        </w:tabs>
        <w:ind w:left="78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592"/>
        </w:tabs>
        <w:ind w:left="85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9312"/>
        </w:tabs>
        <w:ind w:left="9312" w:hanging="180"/>
      </w:pPr>
    </w:lvl>
  </w:abstractNum>
  <w:abstractNum w:abstractNumId="1" w15:restartNumberingAfterBreak="0">
    <w:nsid w:val="45470203"/>
    <w:multiLevelType w:val="hybridMultilevel"/>
    <w:tmpl w:val="AF76E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A27FC"/>
    <w:multiLevelType w:val="hybridMultilevel"/>
    <w:tmpl w:val="7892D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026CFC"/>
    <w:multiLevelType w:val="hybridMultilevel"/>
    <w:tmpl w:val="A2A29ADA"/>
    <w:lvl w:ilvl="0" w:tplc="0419000F">
      <w:start w:val="1"/>
      <w:numFmt w:val="decimal"/>
      <w:lvlText w:val="%1."/>
      <w:lvlJc w:val="left"/>
      <w:pPr>
        <w:tabs>
          <w:tab w:val="num" w:pos="2844"/>
        </w:tabs>
        <w:ind w:left="284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3564"/>
        </w:tabs>
        <w:ind w:left="35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4284"/>
        </w:tabs>
        <w:ind w:left="42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004"/>
        </w:tabs>
        <w:ind w:left="50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724"/>
        </w:tabs>
        <w:ind w:left="57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444"/>
        </w:tabs>
        <w:ind w:left="64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164"/>
        </w:tabs>
        <w:ind w:left="71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884"/>
        </w:tabs>
        <w:ind w:left="78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604"/>
        </w:tabs>
        <w:ind w:left="8604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YwNjc2NzU2tTQAAiUdpeDU4uLM/DyQAsNaAL6QkhIsAAAA"/>
  </w:docVars>
  <w:rsids>
    <w:rsidRoot w:val="00FD5D97"/>
    <w:rsid w:val="000073D0"/>
    <w:rsid w:val="000106E4"/>
    <w:rsid w:val="00095D04"/>
    <w:rsid w:val="000C6028"/>
    <w:rsid w:val="001201A8"/>
    <w:rsid w:val="001A37B3"/>
    <w:rsid w:val="001B783A"/>
    <w:rsid w:val="001F5419"/>
    <w:rsid w:val="00200A59"/>
    <w:rsid w:val="00216EA1"/>
    <w:rsid w:val="0024203F"/>
    <w:rsid w:val="00257DBB"/>
    <w:rsid w:val="00271126"/>
    <w:rsid w:val="00305278"/>
    <w:rsid w:val="003413DA"/>
    <w:rsid w:val="00381326"/>
    <w:rsid w:val="0038604B"/>
    <w:rsid w:val="00397A52"/>
    <w:rsid w:val="003B3C54"/>
    <w:rsid w:val="003B4533"/>
    <w:rsid w:val="003F4437"/>
    <w:rsid w:val="00402592"/>
    <w:rsid w:val="0049715D"/>
    <w:rsid w:val="004A601C"/>
    <w:rsid w:val="004F0302"/>
    <w:rsid w:val="005002E3"/>
    <w:rsid w:val="005074A0"/>
    <w:rsid w:val="00612298"/>
    <w:rsid w:val="006146DA"/>
    <w:rsid w:val="00657FB0"/>
    <w:rsid w:val="0067293D"/>
    <w:rsid w:val="00690563"/>
    <w:rsid w:val="006A7EF2"/>
    <w:rsid w:val="006C5D03"/>
    <w:rsid w:val="006D5F05"/>
    <w:rsid w:val="007756D9"/>
    <w:rsid w:val="007D10B9"/>
    <w:rsid w:val="007D6D45"/>
    <w:rsid w:val="008247B3"/>
    <w:rsid w:val="00861B10"/>
    <w:rsid w:val="008B3DC3"/>
    <w:rsid w:val="008E014B"/>
    <w:rsid w:val="00922744"/>
    <w:rsid w:val="00984DCC"/>
    <w:rsid w:val="00AA4A18"/>
    <w:rsid w:val="00B2299A"/>
    <w:rsid w:val="00B42A10"/>
    <w:rsid w:val="00B549C5"/>
    <w:rsid w:val="00B661CC"/>
    <w:rsid w:val="00B919E6"/>
    <w:rsid w:val="00C57C4A"/>
    <w:rsid w:val="00C76432"/>
    <w:rsid w:val="00CE1506"/>
    <w:rsid w:val="00CF1AD0"/>
    <w:rsid w:val="00D35DCC"/>
    <w:rsid w:val="00D5507D"/>
    <w:rsid w:val="00D65324"/>
    <w:rsid w:val="00D80EC9"/>
    <w:rsid w:val="00D81DD5"/>
    <w:rsid w:val="00E958A0"/>
    <w:rsid w:val="00EB254A"/>
    <w:rsid w:val="00F57CAF"/>
    <w:rsid w:val="00F978A8"/>
    <w:rsid w:val="00FB469D"/>
    <w:rsid w:val="00FD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DE0CA8"/>
  <w15:chartTrackingRefBased/>
  <w15:docId w15:val="{EEB4ACCD-9E2C-4E28-A879-4769B509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1DD5"/>
    <w:pPr>
      <w:widowControl w:val="0"/>
      <w:autoSpaceDE w:val="0"/>
      <w:autoSpaceDN w:val="0"/>
      <w:adjustRightInd w:val="0"/>
      <w:ind w:firstLine="720"/>
      <w:jc w:val="both"/>
    </w:pPr>
    <w:rPr>
      <w:rFonts w:ascii="Arial" w:eastAsia="Calibri" w:hAnsi="Arial" w:cs="Arial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B3D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7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7DA732502B6C147A48D6346117A915D" ma:contentTypeVersion="0" ma:contentTypeDescription="Создание документа." ma:contentTypeScope="" ma:versionID="37197a3fad1e2f3f5aea6ca0a8039e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0ab2cca16a67b228b13b199201e93d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238E3A-B959-486F-94EB-D05C046D9A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B798B0-3C89-45AE-91B3-39E10EB05A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F1E8748-CFF4-4BA0-B19F-0C433A7EA5CD}">
  <ds:schemaRefs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terms/"/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71b374d2-8fd3-4445-b771-41484a5f98d0.dotx</Template>
  <TotalTime>0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УВЕДОМЛЕНИЕ-ЗАЯВКА</vt:lpstr>
      <vt:lpstr>УВЕДОМЛЕНИЕ-ЗАЯВКА</vt:lpstr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УВЕДОМЛЕНИЕ-ЗАЯВКА</dc:title>
  <dc:subject/>
  <dc:creator>Zufar Karimov</dc:creator>
  <cp:keywords/>
  <cp:lastModifiedBy>app</cp:lastModifiedBy>
  <cp:revision>2</cp:revision>
  <dcterms:created xsi:type="dcterms:W3CDTF">2026-10-01T00:07:00Z</dcterms:created>
  <dcterms:modified xsi:type="dcterms:W3CDTF">2026-10-01T00:07:00Z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0x01010027DA732502B6C147A48D6346117A915D</vt:lpwstr>
  </property>
</Properties>
</file>